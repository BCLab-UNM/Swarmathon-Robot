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9B8" w:rsidRPr="005019B8" w:rsidRDefault="002A51DC" w:rsidP="005019B8">
      <w:pPr>
        <w:pStyle w:val="Title"/>
      </w:pPr>
      <w:r>
        <w:t>Building a Swarmie</w:t>
      </w:r>
    </w:p>
    <w:sdt>
      <w:sdtPr>
        <w:rPr>
          <w:rFonts w:ascii="Times New Roman" w:eastAsiaTheme="minorEastAsia" w:hAnsi="Times New Roman" w:cstheme="minorBidi"/>
          <w:b w:val="0"/>
          <w:bCs w:val="0"/>
          <w:sz w:val="24"/>
          <w:szCs w:val="22"/>
        </w:rPr>
        <w:id w:val="-1340698871"/>
        <w:docPartObj>
          <w:docPartGallery w:val="Table of Contents"/>
          <w:docPartUnique/>
        </w:docPartObj>
      </w:sdtPr>
      <w:sdtEndPr>
        <w:rPr>
          <w:noProof/>
        </w:rPr>
      </w:sdtEndPr>
      <w:sdtContent>
        <w:p w:rsidR="005019B8" w:rsidRDefault="005019B8">
          <w:pPr>
            <w:pStyle w:val="TOCHeading"/>
          </w:pPr>
          <w:r>
            <w:t>Table of Contents</w:t>
          </w:r>
        </w:p>
        <w:p w:rsidR="0002676B" w:rsidRDefault="005019B8">
          <w:pPr>
            <w:pStyle w:val="TOC1"/>
            <w:tabs>
              <w:tab w:val="left" w:pos="440"/>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435194156" w:history="1">
            <w:r w:rsidR="0002676B" w:rsidRPr="00B27E4E">
              <w:rPr>
                <w:rStyle w:val="Hyperlink"/>
                <w:noProof/>
              </w:rPr>
              <w:t>2</w:t>
            </w:r>
            <w:r w:rsidR="0002676B">
              <w:rPr>
                <w:rFonts w:asciiTheme="minorHAnsi" w:hAnsiTheme="minorHAnsi"/>
                <w:noProof/>
                <w:sz w:val="22"/>
                <w:lang w:eastAsia="en-US"/>
              </w:rPr>
              <w:tab/>
            </w:r>
            <w:r w:rsidR="0002676B" w:rsidRPr="00B27E4E">
              <w:rPr>
                <w:rStyle w:val="Hyperlink"/>
                <w:noProof/>
              </w:rPr>
              <w:t>Introduction</w:t>
            </w:r>
            <w:r w:rsidR="0002676B">
              <w:rPr>
                <w:noProof/>
                <w:webHidden/>
              </w:rPr>
              <w:tab/>
            </w:r>
            <w:r w:rsidR="0002676B">
              <w:rPr>
                <w:noProof/>
                <w:webHidden/>
              </w:rPr>
              <w:fldChar w:fldCharType="begin"/>
            </w:r>
            <w:r w:rsidR="0002676B">
              <w:rPr>
                <w:noProof/>
                <w:webHidden/>
              </w:rPr>
              <w:instrText xml:space="preserve"> PAGEREF _Toc435194156 \h </w:instrText>
            </w:r>
            <w:r w:rsidR="0002676B">
              <w:rPr>
                <w:noProof/>
                <w:webHidden/>
              </w:rPr>
            </w:r>
            <w:r w:rsidR="0002676B">
              <w:rPr>
                <w:noProof/>
                <w:webHidden/>
              </w:rPr>
              <w:fldChar w:fldCharType="separate"/>
            </w:r>
            <w:r w:rsidR="0002676B">
              <w:rPr>
                <w:noProof/>
                <w:webHidden/>
              </w:rPr>
              <w:t>1</w:t>
            </w:r>
            <w:r w:rsidR="0002676B">
              <w:rPr>
                <w:noProof/>
                <w:webHidden/>
              </w:rPr>
              <w:fldChar w:fldCharType="end"/>
            </w:r>
          </w:hyperlink>
        </w:p>
        <w:p w:rsidR="0002676B" w:rsidRDefault="0002676B">
          <w:pPr>
            <w:pStyle w:val="TOC1"/>
            <w:tabs>
              <w:tab w:val="left" w:pos="440"/>
              <w:tab w:val="right" w:leader="dot" w:pos="9350"/>
            </w:tabs>
            <w:rPr>
              <w:rFonts w:asciiTheme="minorHAnsi" w:hAnsiTheme="minorHAnsi"/>
              <w:noProof/>
              <w:sz w:val="22"/>
              <w:lang w:eastAsia="en-US"/>
            </w:rPr>
          </w:pPr>
          <w:hyperlink w:anchor="_Toc435194157" w:history="1">
            <w:r w:rsidRPr="00B27E4E">
              <w:rPr>
                <w:rStyle w:val="Hyperlink"/>
                <w:noProof/>
              </w:rPr>
              <w:t>3</w:t>
            </w:r>
            <w:r>
              <w:rPr>
                <w:rFonts w:asciiTheme="minorHAnsi" w:hAnsiTheme="minorHAnsi"/>
                <w:noProof/>
                <w:sz w:val="22"/>
                <w:lang w:eastAsia="en-US"/>
              </w:rPr>
              <w:tab/>
            </w:r>
            <w:r w:rsidRPr="00B27E4E">
              <w:rPr>
                <w:rStyle w:val="Hyperlink"/>
                <w:noProof/>
              </w:rPr>
              <w:t>Guide to 3D Printed Parts</w:t>
            </w:r>
            <w:r>
              <w:rPr>
                <w:noProof/>
                <w:webHidden/>
              </w:rPr>
              <w:tab/>
            </w:r>
            <w:r>
              <w:rPr>
                <w:noProof/>
                <w:webHidden/>
              </w:rPr>
              <w:fldChar w:fldCharType="begin"/>
            </w:r>
            <w:r>
              <w:rPr>
                <w:noProof/>
                <w:webHidden/>
              </w:rPr>
              <w:instrText xml:space="preserve"> PAGEREF _Toc435194157 \h </w:instrText>
            </w:r>
            <w:r>
              <w:rPr>
                <w:noProof/>
                <w:webHidden/>
              </w:rPr>
            </w:r>
            <w:r>
              <w:rPr>
                <w:noProof/>
                <w:webHidden/>
              </w:rPr>
              <w:fldChar w:fldCharType="separate"/>
            </w:r>
            <w:r>
              <w:rPr>
                <w:noProof/>
                <w:webHidden/>
              </w:rPr>
              <w:t>1</w:t>
            </w:r>
            <w:r>
              <w:rPr>
                <w:noProof/>
                <w:webHidden/>
              </w:rPr>
              <w:fldChar w:fldCharType="end"/>
            </w:r>
          </w:hyperlink>
        </w:p>
        <w:p w:rsidR="0002676B" w:rsidRDefault="0002676B">
          <w:pPr>
            <w:pStyle w:val="TOC1"/>
            <w:tabs>
              <w:tab w:val="left" w:pos="440"/>
              <w:tab w:val="right" w:leader="dot" w:pos="9350"/>
            </w:tabs>
            <w:rPr>
              <w:rFonts w:asciiTheme="minorHAnsi" w:hAnsiTheme="minorHAnsi"/>
              <w:noProof/>
              <w:sz w:val="22"/>
              <w:lang w:eastAsia="en-US"/>
            </w:rPr>
          </w:pPr>
          <w:hyperlink w:anchor="_Toc435194158" w:history="1">
            <w:r w:rsidRPr="00B27E4E">
              <w:rPr>
                <w:rStyle w:val="Hyperlink"/>
                <w:noProof/>
              </w:rPr>
              <w:t>4</w:t>
            </w:r>
            <w:r>
              <w:rPr>
                <w:rFonts w:asciiTheme="minorHAnsi" w:hAnsiTheme="minorHAnsi"/>
                <w:noProof/>
                <w:sz w:val="22"/>
                <w:lang w:eastAsia="en-US"/>
              </w:rPr>
              <w:tab/>
            </w:r>
            <w:r w:rsidRPr="00B27E4E">
              <w:rPr>
                <w:rStyle w:val="Hyperlink"/>
                <w:noProof/>
              </w:rPr>
              <w:t>Drilling and Tapping</w:t>
            </w:r>
            <w:r>
              <w:rPr>
                <w:noProof/>
                <w:webHidden/>
              </w:rPr>
              <w:tab/>
            </w:r>
            <w:r>
              <w:rPr>
                <w:noProof/>
                <w:webHidden/>
              </w:rPr>
              <w:fldChar w:fldCharType="begin"/>
            </w:r>
            <w:r>
              <w:rPr>
                <w:noProof/>
                <w:webHidden/>
              </w:rPr>
              <w:instrText xml:space="preserve"> PAGEREF _Toc435194158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59" w:history="1">
            <w:r w:rsidRPr="00B27E4E">
              <w:rPr>
                <w:rStyle w:val="Hyperlink"/>
                <w:noProof/>
              </w:rPr>
              <w:t>4.1</w:t>
            </w:r>
            <w:r>
              <w:rPr>
                <w:rFonts w:asciiTheme="minorHAnsi" w:hAnsiTheme="minorHAnsi"/>
                <w:noProof/>
                <w:sz w:val="22"/>
                <w:lang w:eastAsia="en-US"/>
              </w:rPr>
              <w:tab/>
            </w:r>
            <w:r w:rsidRPr="00B27E4E">
              <w:rPr>
                <w:rStyle w:val="Hyperlink"/>
                <w:noProof/>
              </w:rPr>
              <w:t>GPS/IMU Mount</w:t>
            </w:r>
            <w:r>
              <w:rPr>
                <w:noProof/>
                <w:webHidden/>
              </w:rPr>
              <w:tab/>
            </w:r>
            <w:r>
              <w:rPr>
                <w:noProof/>
                <w:webHidden/>
              </w:rPr>
              <w:fldChar w:fldCharType="begin"/>
            </w:r>
            <w:r>
              <w:rPr>
                <w:noProof/>
                <w:webHidden/>
              </w:rPr>
              <w:instrText xml:space="preserve"> PAGEREF _Toc435194159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0" w:history="1">
            <w:r w:rsidRPr="00B27E4E">
              <w:rPr>
                <w:rStyle w:val="Hyperlink"/>
                <w:noProof/>
              </w:rPr>
              <w:t>4.2</w:t>
            </w:r>
            <w:r>
              <w:rPr>
                <w:rFonts w:asciiTheme="minorHAnsi" w:hAnsiTheme="minorHAnsi"/>
                <w:noProof/>
                <w:sz w:val="22"/>
                <w:lang w:eastAsia="en-US"/>
              </w:rPr>
              <w:tab/>
            </w:r>
            <w:r w:rsidRPr="00B27E4E">
              <w:rPr>
                <w:rStyle w:val="Hyperlink"/>
                <w:noProof/>
              </w:rPr>
              <w:t>NUC Base</w:t>
            </w:r>
            <w:r>
              <w:rPr>
                <w:noProof/>
                <w:webHidden/>
              </w:rPr>
              <w:tab/>
            </w:r>
            <w:r>
              <w:rPr>
                <w:noProof/>
                <w:webHidden/>
              </w:rPr>
              <w:fldChar w:fldCharType="begin"/>
            </w:r>
            <w:r>
              <w:rPr>
                <w:noProof/>
                <w:webHidden/>
              </w:rPr>
              <w:instrText xml:space="preserve"> PAGEREF _Toc435194160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1" w:history="1">
            <w:r w:rsidRPr="00B27E4E">
              <w:rPr>
                <w:rStyle w:val="Hyperlink"/>
                <w:noProof/>
              </w:rPr>
              <w:t>4.3</w:t>
            </w:r>
            <w:r>
              <w:rPr>
                <w:rFonts w:asciiTheme="minorHAnsi" w:hAnsiTheme="minorHAnsi"/>
                <w:noProof/>
                <w:sz w:val="22"/>
                <w:lang w:eastAsia="en-US"/>
              </w:rPr>
              <w:tab/>
            </w:r>
            <w:r w:rsidRPr="00B27E4E">
              <w:rPr>
                <w:rStyle w:val="Hyperlink"/>
                <w:noProof/>
              </w:rPr>
              <w:t>Battery Base and Battery Brace</w:t>
            </w:r>
            <w:r>
              <w:rPr>
                <w:noProof/>
                <w:webHidden/>
              </w:rPr>
              <w:tab/>
            </w:r>
            <w:r>
              <w:rPr>
                <w:noProof/>
                <w:webHidden/>
              </w:rPr>
              <w:fldChar w:fldCharType="begin"/>
            </w:r>
            <w:r>
              <w:rPr>
                <w:noProof/>
                <w:webHidden/>
              </w:rPr>
              <w:instrText xml:space="preserve"> PAGEREF _Toc435194161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2" w:history="1">
            <w:r w:rsidRPr="00B27E4E">
              <w:rPr>
                <w:rStyle w:val="Hyperlink"/>
                <w:noProof/>
              </w:rPr>
              <w:t>4.4</w:t>
            </w:r>
            <w:r>
              <w:rPr>
                <w:rFonts w:asciiTheme="minorHAnsi" w:hAnsiTheme="minorHAnsi"/>
                <w:noProof/>
                <w:sz w:val="22"/>
                <w:lang w:eastAsia="en-US"/>
              </w:rPr>
              <w:tab/>
            </w:r>
            <w:r w:rsidRPr="00B27E4E">
              <w:rPr>
                <w:rStyle w:val="Hyperlink"/>
                <w:noProof/>
              </w:rPr>
              <w:t>Ultrasound Tower</w:t>
            </w:r>
            <w:r>
              <w:rPr>
                <w:noProof/>
                <w:webHidden/>
              </w:rPr>
              <w:tab/>
            </w:r>
            <w:r>
              <w:rPr>
                <w:noProof/>
                <w:webHidden/>
              </w:rPr>
              <w:fldChar w:fldCharType="begin"/>
            </w:r>
            <w:r>
              <w:rPr>
                <w:noProof/>
                <w:webHidden/>
              </w:rPr>
              <w:instrText xml:space="preserve"> PAGEREF _Toc435194162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1"/>
            <w:tabs>
              <w:tab w:val="left" w:pos="440"/>
              <w:tab w:val="right" w:leader="dot" w:pos="9350"/>
            </w:tabs>
            <w:rPr>
              <w:rFonts w:asciiTheme="minorHAnsi" w:hAnsiTheme="minorHAnsi"/>
              <w:noProof/>
              <w:sz w:val="22"/>
              <w:lang w:eastAsia="en-US"/>
            </w:rPr>
          </w:pPr>
          <w:hyperlink w:anchor="_Toc435194163" w:history="1">
            <w:r w:rsidRPr="00B27E4E">
              <w:rPr>
                <w:rStyle w:val="Hyperlink"/>
                <w:noProof/>
              </w:rPr>
              <w:t>5</w:t>
            </w:r>
            <w:r>
              <w:rPr>
                <w:rFonts w:asciiTheme="minorHAnsi" w:hAnsiTheme="minorHAnsi"/>
                <w:noProof/>
                <w:sz w:val="22"/>
                <w:lang w:eastAsia="en-US"/>
              </w:rPr>
              <w:tab/>
            </w:r>
            <w:r w:rsidRPr="00B27E4E">
              <w:rPr>
                <w:rStyle w:val="Hyperlink"/>
                <w:noProof/>
              </w:rPr>
              <w:t>Chassis Assembly</w:t>
            </w:r>
            <w:r>
              <w:rPr>
                <w:noProof/>
                <w:webHidden/>
              </w:rPr>
              <w:tab/>
            </w:r>
            <w:r>
              <w:rPr>
                <w:noProof/>
                <w:webHidden/>
              </w:rPr>
              <w:fldChar w:fldCharType="begin"/>
            </w:r>
            <w:r>
              <w:rPr>
                <w:noProof/>
                <w:webHidden/>
              </w:rPr>
              <w:instrText xml:space="preserve"> PAGEREF _Toc435194163 \h </w:instrText>
            </w:r>
            <w:r>
              <w:rPr>
                <w:noProof/>
                <w:webHidden/>
              </w:rPr>
            </w:r>
            <w:r>
              <w:rPr>
                <w:noProof/>
                <w:webHidden/>
              </w:rPr>
              <w:fldChar w:fldCharType="separate"/>
            </w:r>
            <w:r>
              <w:rPr>
                <w:noProof/>
                <w:webHidden/>
              </w:rPr>
              <w:t>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4" w:history="1">
            <w:r w:rsidRPr="00B27E4E">
              <w:rPr>
                <w:rStyle w:val="Hyperlink"/>
                <w:noProof/>
              </w:rPr>
              <w:t>5.1</w:t>
            </w:r>
            <w:r>
              <w:rPr>
                <w:rFonts w:asciiTheme="minorHAnsi" w:hAnsiTheme="minorHAnsi"/>
                <w:noProof/>
                <w:sz w:val="22"/>
                <w:lang w:eastAsia="en-US"/>
              </w:rPr>
              <w:tab/>
            </w:r>
            <w:r w:rsidRPr="00B27E4E">
              <w:rPr>
                <w:rStyle w:val="Hyperlink"/>
                <w:noProof/>
              </w:rPr>
              <w:t>Brackets</w:t>
            </w:r>
            <w:r>
              <w:rPr>
                <w:noProof/>
                <w:webHidden/>
              </w:rPr>
              <w:tab/>
            </w:r>
            <w:r>
              <w:rPr>
                <w:noProof/>
                <w:webHidden/>
              </w:rPr>
              <w:fldChar w:fldCharType="begin"/>
            </w:r>
            <w:r>
              <w:rPr>
                <w:noProof/>
                <w:webHidden/>
              </w:rPr>
              <w:instrText xml:space="preserve"> PAGEREF _Toc435194164 \h </w:instrText>
            </w:r>
            <w:r>
              <w:rPr>
                <w:noProof/>
                <w:webHidden/>
              </w:rPr>
            </w:r>
            <w:r>
              <w:rPr>
                <w:noProof/>
                <w:webHidden/>
              </w:rPr>
              <w:fldChar w:fldCharType="separate"/>
            </w:r>
            <w:r>
              <w:rPr>
                <w:noProof/>
                <w:webHidden/>
              </w:rPr>
              <w:t>3</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5" w:history="1">
            <w:r w:rsidRPr="00B27E4E">
              <w:rPr>
                <w:rStyle w:val="Hyperlink"/>
                <w:noProof/>
              </w:rPr>
              <w:t>5.2</w:t>
            </w:r>
            <w:r>
              <w:rPr>
                <w:rFonts w:asciiTheme="minorHAnsi" w:hAnsiTheme="minorHAnsi"/>
                <w:noProof/>
                <w:sz w:val="22"/>
                <w:lang w:eastAsia="en-US"/>
              </w:rPr>
              <w:tab/>
            </w:r>
            <w:r w:rsidRPr="00B27E4E">
              <w:rPr>
                <w:rStyle w:val="Hyperlink"/>
                <w:noProof/>
              </w:rPr>
              <w:t>Motors</w:t>
            </w:r>
            <w:r>
              <w:rPr>
                <w:noProof/>
                <w:webHidden/>
              </w:rPr>
              <w:tab/>
            </w:r>
            <w:r>
              <w:rPr>
                <w:noProof/>
                <w:webHidden/>
              </w:rPr>
              <w:fldChar w:fldCharType="begin"/>
            </w:r>
            <w:r>
              <w:rPr>
                <w:noProof/>
                <w:webHidden/>
              </w:rPr>
              <w:instrText xml:space="preserve"> PAGEREF _Toc435194165 \h </w:instrText>
            </w:r>
            <w:r>
              <w:rPr>
                <w:noProof/>
                <w:webHidden/>
              </w:rPr>
            </w:r>
            <w:r>
              <w:rPr>
                <w:noProof/>
                <w:webHidden/>
              </w:rPr>
              <w:fldChar w:fldCharType="separate"/>
            </w:r>
            <w:r>
              <w:rPr>
                <w:noProof/>
                <w:webHidden/>
              </w:rPr>
              <w:t>4</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6" w:history="1">
            <w:r w:rsidRPr="00B27E4E">
              <w:rPr>
                <w:rStyle w:val="Hyperlink"/>
                <w:noProof/>
              </w:rPr>
              <w:t>5.3</w:t>
            </w:r>
            <w:r>
              <w:rPr>
                <w:rFonts w:asciiTheme="minorHAnsi" w:hAnsiTheme="minorHAnsi"/>
                <w:noProof/>
                <w:sz w:val="22"/>
                <w:lang w:eastAsia="en-US"/>
              </w:rPr>
              <w:tab/>
            </w:r>
            <w:r w:rsidRPr="00B27E4E">
              <w:rPr>
                <w:rStyle w:val="Hyperlink"/>
                <w:noProof/>
              </w:rPr>
              <w:t>Tire Assembly</w:t>
            </w:r>
            <w:r>
              <w:rPr>
                <w:noProof/>
                <w:webHidden/>
              </w:rPr>
              <w:tab/>
            </w:r>
            <w:r>
              <w:rPr>
                <w:noProof/>
                <w:webHidden/>
              </w:rPr>
              <w:fldChar w:fldCharType="begin"/>
            </w:r>
            <w:r>
              <w:rPr>
                <w:noProof/>
                <w:webHidden/>
              </w:rPr>
              <w:instrText xml:space="preserve"> PAGEREF _Toc435194166 \h </w:instrText>
            </w:r>
            <w:r>
              <w:rPr>
                <w:noProof/>
                <w:webHidden/>
              </w:rPr>
            </w:r>
            <w:r>
              <w:rPr>
                <w:noProof/>
                <w:webHidden/>
              </w:rPr>
              <w:fldChar w:fldCharType="separate"/>
            </w:r>
            <w:r>
              <w:rPr>
                <w:noProof/>
                <w:webHidden/>
              </w:rPr>
              <w:t>6</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7" w:history="1">
            <w:r w:rsidRPr="00B27E4E">
              <w:rPr>
                <w:rStyle w:val="Hyperlink"/>
                <w:noProof/>
              </w:rPr>
              <w:t>5.4</w:t>
            </w:r>
            <w:r>
              <w:rPr>
                <w:rFonts w:asciiTheme="minorHAnsi" w:hAnsiTheme="minorHAnsi"/>
                <w:noProof/>
                <w:sz w:val="22"/>
                <w:lang w:eastAsia="en-US"/>
              </w:rPr>
              <w:tab/>
            </w:r>
            <w:r w:rsidRPr="00B27E4E">
              <w:rPr>
                <w:rStyle w:val="Hyperlink"/>
                <w:noProof/>
              </w:rPr>
              <w:t>Bottom Plate</w:t>
            </w:r>
            <w:r>
              <w:rPr>
                <w:noProof/>
                <w:webHidden/>
              </w:rPr>
              <w:tab/>
            </w:r>
            <w:r>
              <w:rPr>
                <w:noProof/>
                <w:webHidden/>
              </w:rPr>
              <w:fldChar w:fldCharType="begin"/>
            </w:r>
            <w:r>
              <w:rPr>
                <w:noProof/>
                <w:webHidden/>
              </w:rPr>
              <w:instrText xml:space="preserve"> PAGEREF _Toc435194167 \h </w:instrText>
            </w:r>
            <w:r>
              <w:rPr>
                <w:noProof/>
                <w:webHidden/>
              </w:rPr>
            </w:r>
            <w:r>
              <w:rPr>
                <w:noProof/>
                <w:webHidden/>
              </w:rPr>
              <w:fldChar w:fldCharType="separate"/>
            </w:r>
            <w:r>
              <w:rPr>
                <w:noProof/>
                <w:webHidden/>
              </w:rPr>
              <w:t>10</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68" w:history="1">
            <w:r w:rsidRPr="00B27E4E">
              <w:rPr>
                <w:rStyle w:val="Hyperlink"/>
                <w:noProof/>
              </w:rPr>
              <w:t>5.5</w:t>
            </w:r>
            <w:r>
              <w:rPr>
                <w:rFonts w:asciiTheme="minorHAnsi" w:hAnsiTheme="minorHAnsi"/>
                <w:noProof/>
                <w:sz w:val="22"/>
                <w:lang w:eastAsia="en-US"/>
              </w:rPr>
              <w:tab/>
            </w:r>
            <w:r w:rsidRPr="00B27E4E">
              <w:rPr>
                <w:rStyle w:val="Hyperlink"/>
                <w:noProof/>
              </w:rPr>
              <w:t>Wheel Attachment</w:t>
            </w:r>
            <w:r>
              <w:rPr>
                <w:noProof/>
                <w:webHidden/>
              </w:rPr>
              <w:tab/>
            </w:r>
            <w:r>
              <w:rPr>
                <w:noProof/>
                <w:webHidden/>
              </w:rPr>
              <w:fldChar w:fldCharType="begin"/>
            </w:r>
            <w:r>
              <w:rPr>
                <w:noProof/>
                <w:webHidden/>
              </w:rPr>
              <w:instrText xml:space="preserve"> PAGEREF _Toc435194168 \h </w:instrText>
            </w:r>
            <w:r>
              <w:rPr>
                <w:noProof/>
                <w:webHidden/>
              </w:rPr>
            </w:r>
            <w:r>
              <w:rPr>
                <w:noProof/>
                <w:webHidden/>
              </w:rPr>
              <w:fldChar w:fldCharType="separate"/>
            </w:r>
            <w:r>
              <w:rPr>
                <w:noProof/>
                <w:webHidden/>
              </w:rPr>
              <w:t>11</w:t>
            </w:r>
            <w:r>
              <w:rPr>
                <w:noProof/>
                <w:webHidden/>
              </w:rPr>
              <w:fldChar w:fldCharType="end"/>
            </w:r>
          </w:hyperlink>
        </w:p>
        <w:p w:rsidR="0002676B" w:rsidRDefault="0002676B">
          <w:pPr>
            <w:pStyle w:val="TOC1"/>
            <w:tabs>
              <w:tab w:val="left" w:pos="440"/>
              <w:tab w:val="right" w:leader="dot" w:pos="9350"/>
            </w:tabs>
            <w:rPr>
              <w:rFonts w:asciiTheme="minorHAnsi" w:hAnsiTheme="minorHAnsi"/>
              <w:noProof/>
              <w:sz w:val="22"/>
              <w:lang w:eastAsia="en-US"/>
            </w:rPr>
          </w:pPr>
          <w:hyperlink w:anchor="_Toc435194169" w:history="1">
            <w:r w:rsidRPr="00B27E4E">
              <w:rPr>
                <w:rStyle w:val="Hyperlink"/>
                <w:noProof/>
              </w:rPr>
              <w:t>6</w:t>
            </w:r>
            <w:r>
              <w:rPr>
                <w:rFonts w:asciiTheme="minorHAnsi" w:hAnsiTheme="minorHAnsi"/>
                <w:noProof/>
                <w:sz w:val="22"/>
                <w:lang w:eastAsia="en-US"/>
              </w:rPr>
              <w:tab/>
            </w:r>
            <w:r w:rsidRPr="00B27E4E">
              <w:rPr>
                <w:rStyle w:val="Hyperlink"/>
                <w:noProof/>
              </w:rPr>
              <w:t>Top Plate Assembly</w:t>
            </w:r>
            <w:r>
              <w:rPr>
                <w:noProof/>
                <w:webHidden/>
              </w:rPr>
              <w:tab/>
            </w:r>
            <w:r>
              <w:rPr>
                <w:noProof/>
                <w:webHidden/>
              </w:rPr>
              <w:fldChar w:fldCharType="begin"/>
            </w:r>
            <w:r>
              <w:rPr>
                <w:noProof/>
                <w:webHidden/>
              </w:rPr>
              <w:instrText xml:space="preserve"> PAGEREF _Toc435194169 \h </w:instrText>
            </w:r>
            <w:r>
              <w:rPr>
                <w:noProof/>
                <w:webHidden/>
              </w:rPr>
            </w:r>
            <w:r>
              <w:rPr>
                <w:noProof/>
                <w:webHidden/>
              </w:rPr>
              <w:fldChar w:fldCharType="separate"/>
            </w:r>
            <w:r>
              <w:rPr>
                <w:noProof/>
                <w:webHidden/>
              </w:rPr>
              <w:t>11</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70" w:history="1">
            <w:r w:rsidRPr="00B27E4E">
              <w:rPr>
                <w:rStyle w:val="Hyperlink"/>
                <w:noProof/>
              </w:rPr>
              <w:t>6.1</w:t>
            </w:r>
            <w:r>
              <w:rPr>
                <w:rFonts w:asciiTheme="minorHAnsi" w:hAnsiTheme="minorHAnsi"/>
                <w:noProof/>
                <w:sz w:val="22"/>
                <w:lang w:eastAsia="en-US"/>
              </w:rPr>
              <w:tab/>
            </w:r>
            <w:r w:rsidRPr="00B27E4E">
              <w:rPr>
                <w:rStyle w:val="Hyperlink"/>
                <w:noProof/>
              </w:rPr>
              <w:t>3D Printed Parts</w:t>
            </w:r>
            <w:r>
              <w:rPr>
                <w:noProof/>
                <w:webHidden/>
              </w:rPr>
              <w:tab/>
            </w:r>
            <w:r>
              <w:rPr>
                <w:noProof/>
                <w:webHidden/>
              </w:rPr>
              <w:fldChar w:fldCharType="begin"/>
            </w:r>
            <w:r>
              <w:rPr>
                <w:noProof/>
                <w:webHidden/>
              </w:rPr>
              <w:instrText xml:space="preserve"> PAGEREF _Toc435194170 \h </w:instrText>
            </w:r>
            <w:r>
              <w:rPr>
                <w:noProof/>
                <w:webHidden/>
              </w:rPr>
            </w:r>
            <w:r>
              <w:rPr>
                <w:noProof/>
                <w:webHidden/>
              </w:rPr>
              <w:fldChar w:fldCharType="separate"/>
            </w:r>
            <w:r>
              <w:rPr>
                <w:noProof/>
                <w:webHidden/>
              </w:rPr>
              <w:t>12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71" w:history="1">
            <w:r w:rsidRPr="00B27E4E">
              <w:rPr>
                <w:rStyle w:val="Hyperlink"/>
                <w:noProof/>
              </w:rPr>
              <w:t>6.2</w:t>
            </w:r>
            <w:r>
              <w:rPr>
                <w:rFonts w:asciiTheme="minorHAnsi" w:hAnsiTheme="minorHAnsi"/>
                <w:noProof/>
                <w:sz w:val="22"/>
                <w:lang w:eastAsia="en-US"/>
              </w:rPr>
              <w:tab/>
            </w:r>
            <w:r w:rsidRPr="00B27E4E">
              <w:rPr>
                <w:rStyle w:val="Hyperlink"/>
                <w:noProof/>
              </w:rPr>
              <w:t>Ultrasounds, Camera, IMU, GPS</w:t>
            </w:r>
            <w:r>
              <w:rPr>
                <w:noProof/>
                <w:webHidden/>
              </w:rPr>
              <w:tab/>
            </w:r>
            <w:r>
              <w:rPr>
                <w:noProof/>
                <w:webHidden/>
              </w:rPr>
              <w:fldChar w:fldCharType="begin"/>
            </w:r>
            <w:r>
              <w:rPr>
                <w:noProof/>
                <w:webHidden/>
              </w:rPr>
              <w:instrText xml:space="preserve"> PAGEREF _Toc435194171 \h </w:instrText>
            </w:r>
            <w:r>
              <w:rPr>
                <w:noProof/>
                <w:webHidden/>
              </w:rPr>
            </w:r>
            <w:r>
              <w:rPr>
                <w:noProof/>
                <w:webHidden/>
              </w:rPr>
              <w:fldChar w:fldCharType="separate"/>
            </w:r>
            <w:r>
              <w:rPr>
                <w:noProof/>
                <w:webHidden/>
              </w:rPr>
              <w:t>12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72" w:history="1">
            <w:r w:rsidRPr="00B27E4E">
              <w:rPr>
                <w:rStyle w:val="Hyperlink"/>
                <w:noProof/>
              </w:rPr>
              <w:t>6.3</w:t>
            </w:r>
            <w:r>
              <w:rPr>
                <w:rFonts w:asciiTheme="minorHAnsi" w:hAnsiTheme="minorHAnsi"/>
                <w:noProof/>
                <w:sz w:val="22"/>
                <w:lang w:eastAsia="en-US"/>
              </w:rPr>
              <w:tab/>
            </w:r>
            <w:r w:rsidRPr="00B27E4E">
              <w:rPr>
                <w:rStyle w:val="Hyperlink"/>
                <w:noProof/>
              </w:rPr>
              <w:t>PCB, Switch, and Bus Connections</w:t>
            </w:r>
            <w:r>
              <w:rPr>
                <w:noProof/>
                <w:webHidden/>
              </w:rPr>
              <w:tab/>
            </w:r>
            <w:r>
              <w:rPr>
                <w:noProof/>
                <w:webHidden/>
              </w:rPr>
              <w:fldChar w:fldCharType="begin"/>
            </w:r>
            <w:r>
              <w:rPr>
                <w:noProof/>
                <w:webHidden/>
              </w:rPr>
              <w:instrText xml:space="preserve"> PAGEREF _Toc435194172 \h </w:instrText>
            </w:r>
            <w:r>
              <w:rPr>
                <w:noProof/>
                <w:webHidden/>
              </w:rPr>
            </w:r>
            <w:r>
              <w:rPr>
                <w:noProof/>
                <w:webHidden/>
              </w:rPr>
              <w:fldChar w:fldCharType="separate"/>
            </w:r>
            <w:r>
              <w:rPr>
                <w:noProof/>
                <w:webHidden/>
              </w:rPr>
              <w:t>12</w:t>
            </w:r>
            <w:r>
              <w:rPr>
                <w:noProof/>
                <w:webHidden/>
              </w:rPr>
              <w:fldChar w:fldCharType="end"/>
            </w:r>
          </w:hyperlink>
        </w:p>
        <w:p w:rsidR="0002676B" w:rsidRDefault="0002676B">
          <w:pPr>
            <w:pStyle w:val="TOC2"/>
            <w:tabs>
              <w:tab w:val="left" w:pos="880"/>
              <w:tab w:val="right" w:leader="dot" w:pos="9350"/>
            </w:tabs>
            <w:rPr>
              <w:rFonts w:asciiTheme="minorHAnsi" w:hAnsiTheme="minorHAnsi"/>
              <w:noProof/>
              <w:sz w:val="22"/>
              <w:lang w:eastAsia="en-US"/>
            </w:rPr>
          </w:pPr>
          <w:hyperlink w:anchor="_Toc435194173" w:history="1">
            <w:r w:rsidRPr="00B27E4E">
              <w:rPr>
                <w:rStyle w:val="Hyperlink"/>
                <w:noProof/>
              </w:rPr>
              <w:t>6.4</w:t>
            </w:r>
            <w:r>
              <w:rPr>
                <w:rFonts w:asciiTheme="minorHAnsi" w:hAnsiTheme="minorHAnsi"/>
                <w:noProof/>
                <w:sz w:val="22"/>
                <w:lang w:eastAsia="en-US"/>
              </w:rPr>
              <w:tab/>
            </w:r>
            <w:r w:rsidRPr="00B27E4E">
              <w:rPr>
                <w:rStyle w:val="Hyperlink"/>
                <w:noProof/>
              </w:rPr>
              <w:t>Cover Plate Assembly and Attachment</w:t>
            </w:r>
            <w:r>
              <w:rPr>
                <w:noProof/>
                <w:webHidden/>
              </w:rPr>
              <w:tab/>
            </w:r>
            <w:r>
              <w:rPr>
                <w:noProof/>
                <w:webHidden/>
              </w:rPr>
              <w:fldChar w:fldCharType="begin"/>
            </w:r>
            <w:r>
              <w:rPr>
                <w:noProof/>
                <w:webHidden/>
              </w:rPr>
              <w:instrText xml:space="preserve"> PAGEREF _Toc435194173 \h </w:instrText>
            </w:r>
            <w:r>
              <w:rPr>
                <w:noProof/>
                <w:webHidden/>
              </w:rPr>
            </w:r>
            <w:r>
              <w:rPr>
                <w:noProof/>
                <w:webHidden/>
              </w:rPr>
              <w:fldChar w:fldCharType="separate"/>
            </w:r>
            <w:r>
              <w:rPr>
                <w:noProof/>
                <w:webHidden/>
              </w:rPr>
              <w:t>12</w:t>
            </w:r>
            <w:r>
              <w:rPr>
                <w:noProof/>
                <w:webHidden/>
              </w:rPr>
              <w:fldChar w:fldCharType="end"/>
            </w:r>
          </w:hyperlink>
        </w:p>
        <w:p w:rsidR="0002676B" w:rsidRDefault="0002676B">
          <w:pPr>
            <w:pStyle w:val="TOC1"/>
            <w:tabs>
              <w:tab w:val="left" w:pos="440"/>
              <w:tab w:val="right" w:leader="dot" w:pos="9350"/>
            </w:tabs>
            <w:rPr>
              <w:rFonts w:asciiTheme="minorHAnsi" w:hAnsiTheme="minorHAnsi"/>
              <w:noProof/>
              <w:sz w:val="22"/>
              <w:lang w:eastAsia="en-US"/>
            </w:rPr>
          </w:pPr>
          <w:hyperlink w:anchor="_Toc435194174" w:history="1">
            <w:r w:rsidRPr="00B27E4E">
              <w:rPr>
                <w:rStyle w:val="Hyperlink"/>
                <w:noProof/>
              </w:rPr>
              <w:t>7</w:t>
            </w:r>
            <w:r>
              <w:rPr>
                <w:rFonts w:asciiTheme="minorHAnsi" w:hAnsiTheme="minorHAnsi"/>
                <w:noProof/>
                <w:sz w:val="22"/>
                <w:lang w:eastAsia="en-US"/>
              </w:rPr>
              <w:tab/>
            </w:r>
            <w:r w:rsidRPr="00B27E4E">
              <w:rPr>
                <w:rStyle w:val="Hyperlink"/>
                <w:noProof/>
              </w:rPr>
              <w:t>Fully Assembled</w:t>
            </w:r>
            <w:r>
              <w:rPr>
                <w:noProof/>
                <w:webHidden/>
              </w:rPr>
              <w:tab/>
            </w:r>
            <w:r>
              <w:rPr>
                <w:noProof/>
                <w:webHidden/>
              </w:rPr>
              <w:fldChar w:fldCharType="begin"/>
            </w:r>
            <w:r>
              <w:rPr>
                <w:noProof/>
                <w:webHidden/>
              </w:rPr>
              <w:instrText xml:space="preserve"> PAGEREF _Toc435194174 \h </w:instrText>
            </w:r>
            <w:r>
              <w:rPr>
                <w:noProof/>
                <w:webHidden/>
              </w:rPr>
            </w:r>
            <w:r>
              <w:rPr>
                <w:noProof/>
                <w:webHidden/>
              </w:rPr>
              <w:fldChar w:fldCharType="separate"/>
            </w:r>
            <w:r>
              <w:rPr>
                <w:noProof/>
                <w:webHidden/>
              </w:rPr>
              <w:t>12</w:t>
            </w:r>
            <w:r>
              <w:rPr>
                <w:noProof/>
                <w:webHidden/>
              </w:rPr>
              <w:fldChar w:fldCharType="end"/>
            </w:r>
          </w:hyperlink>
        </w:p>
        <w:p w:rsidR="005019B8" w:rsidRDefault="005019B8">
          <w:r>
            <w:rPr>
              <w:b/>
              <w:bCs/>
              <w:noProof/>
            </w:rPr>
            <w:fldChar w:fldCharType="end"/>
          </w:r>
        </w:p>
      </w:sdtContent>
    </w:sdt>
    <w:p w:rsidR="00027CF5" w:rsidRDefault="00027CF5" w:rsidP="005019B8">
      <w:pPr>
        <w:pStyle w:val="Heading1"/>
      </w:pPr>
      <w:bookmarkStart w:id="0" w:name="_Toc435194156"/>
      <w:r>
        <w:t>Introduction</w:t>
      </w:r>
      <w:bookmarkEnd w:id="0"/>
    </w:p>
    <w:p w:rsidR="00027CF5" w:rsidRDefault="00027CF5" w:rsidP="00027CF5">
      <w:r>
        <w:t>[Place any notes or important information needed prior to assembly]</w:t>
      </w:r>
    </w:p>
    <w:p w:rsidR="00027CF5" w:rsidRDefault="00027CF5" w:rsidP="00027CF5">
      <w:r>
        <w:t>All metric screws are colored black.</w:t>
      </w:r>
    </w:p>
    <w:p w:rsidR="00027CF5" w:rsidRPr="00027CF5" w:rsidRDefault="00027CF5" w:rsidP="00027CF5">
      <w:r>
        <w:t>All imperial screws are stainless steel.</w:t>
      </w:r>
    </w:p>
    <w:p w:rsidR="00004099" w:rsidRDefault="00004099" w:rsidP="005019B8">
      <w:pPr>
        <w:pStyle w:val="Heading1"/>
      </w:pPr>
      <w:bookmarkStart w:id="1" w:name="_Toc435194157"/>
      <w:r>
        <w:t>Guide to 3D Printed Parts</w:t>
      </w:r>
      <w:bookmarkEnd w:id="1"/>
    </w:p>
    <w:p w:rsidR="00004099" w:rsidRPr="00004099" w:rsidRDefault="00004099" w:rsidP="00004099">
      <w:r>
        <w:t xml:space="preserve">[Pictures with names of each part. I think this is important because some of the parts </w:t>
      </w:r>
      <w:r w:rsidR="00004FEA">
        <w:t>may be</w:t>
      </w:r>
      <w:r>
        <w:t xml:space="preserve"> hard to identify.]</w:t>
      </w:r>
    </w:p>
    <w:p w:rsidR="00004099" w:rsidRDefault="00004099" w:rsidP="005019B8">
      <w:pPr>
        <w:pStyle w:val="Heading1"/>
      </w:pPr>
      <w:bookmarkStart w:id="2" w:name="_Toc435194158"/>
      <w:r>
        <w:lastRenderedPageBreak/>
        <w:t>Drilling and Tapping</w:t>
      </w:r>
      <w:bookmarkEnd w:id="2"/>
    </w:p>
    <w:p w:rsidR="0071733B" w:rsidRPr="0071733B" w:rsidRDefault="0071733B" w:rsidP="0071733B">
      <w:r>
        <w:t>A few of the 3D printed parts have holes that need to be drilled and tapped.  These holes sometimes are filled with wax, but you can drill it out easily.</w:t>
      </w:r>
      <w:r w:rsidR="00FD582B">
        <w:t xml:space="preserve">  Tap lubricant should not be needed as the holes were all filled with wax at one point.</w:t>
      </w:r>
    </w:p>
    <w:p w:rsidR="00004099" w:rsidRDefault="00004099" w:rsidP="00AB08C3">
      <w:pPr>
        <w:pStyle w:val="Heading2"/>
      </w:pPr>
      <w:bookmarkStart w:id="3" w:name="_Toc435194159"/>
      <w:r>
        <w:t>GPS/IMU Mount</w:t>
      </w:r>
      <w:bookmarkEnd w:id="3"/>
    </w:p>
    <w:p w:rsidR="00AB08C3" w:rsidRDefault="00AB08C3" w:rsidP="00AB08C3">
      <w:r>
        <w:t>Use a #50 drill bit to drill out the hole shown in the picture below.</w:t>
      </w:r>
    </w:p>
    <w:p w:rsidR="0023024E" w:rsidRDefault="0023024E" w:rsidP="00AB08C3">
      <w:r>
        <w:t>[Picture – Jake has this]</w:t>
      </w:r>
    </w:p>
    <w:p w:rsidR="0023024E" w:rsidRDefault="0023024E" w:rsidP="00AB08C3">
      <w:r>
        <w:t>Use a 2-56 tap to tap the hole.</w:t>
      </w:r>
    </w:p>
    <w:p w:rsidR="0023024E" w:rsidRPr="00AB08C3" w:rsidRDefault="0023024E" w:rsidP="00AB08C3">
      <w:r>
        <w:t>Note: this hole will be used for securing the IMU using a 2-56x1/2” nylon screw.</w:t>
      </w:r>
    </w:p>
    <w:p w:rsidR="00AB08C3" w:rsidRDefault="00AB08C3" w:rsidP="00AB08C3">
      <w:pPr>
        <w:pStyle w:val="Heading2"/>
      </w:pPr>
      <w:bookmarkStart w:id="4" w:name="_Toc435194160"/>
      <w:r>
        <w:t>NUC Base</w:t>
      </w:r>
      <w:bookmarkEnd w:id="4"/>
    </w:p>
    <w:p w:rsidR="006F0377" w:rsidRDefault="006F0377" w:rsidP="006F0377">
      <w:r>
        <w:t>Use a #50 drill bit to drill out the holes indicated in the picture below.</w:t>
      </w:r>
    </w:p>
    <w:p w:rsidR="006F0377" w:rsidRDefault="006F0377" w:rsidP="006F0377">
      <w:r>
        <w:t>[Picture – Jake has this]</w:t>
      </w:r>
      <w:bookmarkStart w:id="5" w:name="_GoBack"/>
      <w:bookmarkEnd w:id="5"/>
    </w:p>
    <w:p w:rsidR="006F0377" w:rsidRPr="006F0377" w:rsidRDefault="006F0377" w:rsidP="006F0377">
      <w:r>
        <w:t>Use a 2-56 tap to tap the holes.</w:t>
      </w:r>
    </w:p>
    <w:p w:rsidR="00004099" w:rsidRDefault="00004099" w:rsidP="00AB08C3">
      <w:pPr>
        <w:pStyle w:val="Heading2"/>
      </w:pPr>
      <w:bookmarkStart w:id="6" w:name="_Toc435194161"/>
      <w:r>
        <w:t>Battery Base</w:t>
      </w:r>
      <w:r w:rsidR="00677AEB">
        <w:t xml:space="preserve"> and Battery Brace</w:t>
      </w:r>
      <w:bookmarkEnd w:id="6"/>
    </w:p>
    <w:p w:rsidR="0023024E" w:rsidRDefault="0023024E" w:rsidP="0023024E">
      <w:r>
        <w:t xml:space="preserve">Use a #43 drill bit to drill out the </w:t>
      </w:r>
      <w:r w:rsidR="00677AEB">
        <w:t xml:space="preserve">four </w:t>
      </w:r>
      <w:r>
        <w:t>holes indicated in the picture below.</w:t>
      </w:r>
    </w:p>
    <w:p w:rsidR="0023024E" w:rsidRDefault="0023024E" w:rsidP="0023024E">
      <w:r>
        <w:t>[Picture – Jake has this]</w:t>
      </w:r>
    </w:p>
    <w:p w:rsidR="00677AEB" w:rsidRDefault="00677AEB" w:rsidP="0023024E">
      <w:r>
        <w:t>Use a 4-40 tap to tap the holes.</w:t>
      </w:r>
    </w:p>
    <w:p w:rsidR="002C50AB" w:rsidRDefault="002C50AB" w:rsidP="00AB08C3">
      <w:pPr>
        <w:pStyle w:val="Heading2"/>
      </w:pPr>
      <w:bookmarkStart w:id="7" w:name="_Toc435194162"/>
      <w:r>
        <w:t>Ultrasound Tower</w:t>
      </w:r>
      <w:bookmarkEnd w:id="7"/>
    </w:p>
    <w:p w:rsidR="00AB08C3" w:rsidRDefault="003F3640" w:rsidP="00AB08C3">
      <w:r>
        <w:t>Use a #43 drill bit to drill out the 10 holes indicated in the picture below.</w:t>
      </w:r>
      <w:r w:rsidR="0071733B">
        <w:t xml:space="preserve">  Warning: holes 1 and 2 are not through holes. You should be able see through the material to know how deep to drill.</w:t>
      </w:r>
    </w:p>
    <w:p w:rsidR="003F3640" w:rsidRDefault="003F3640" w:rsidP="00AB08C3">
      <w:r>
        <w:t>[Picture – Jake has this]</w:t>
      </w:r>
    </w:p>
    <w:p w:rsidR="0071733B" w:rsidRPr="00004099" w:rsidRDefault="003F3640" w:rsidP="00AB08C3">
      <w:r>
        <w:t>Use a 4-40 tap to tap the holes.</w:t>
      </w:r>
      <w:r w:rsidR="007E6BA7">
        <w:t xml:space="preserve">  Note: because holes 1 and 2 are not through holes, you may need to partially tap them, remove and clean the tap, then finish tapping.  </w:t>
      </w:r>
    </w:p>
    <w:p w:rsidR="005019B8" w:rsidRDefault="005019B8" w:rsidP="005019B8">
      <w:pPr>
        <w:pStyle w:val="Heading1"/>
      </w:pPr>
      <w:bookmarkStart w:id="8" w:name="_Toc435194163"/>
      <w:r>
        <w:t>Chassis</w:t>
      </w:r>
      <w:r w:rsidR="00FD299E">
        <w:t xml:space="preserve"> Assembly</w:t>
      </w:r>
      <w:bookmarkEnd w:id="8"/>
    </w:p>
    <w:p w:rsidR="00D25792" w:rsidRDefault="00D25792">
      <w:r>
        <w:t>Tools:</w:t>
      </w:r>
    </w:p>
    <w:p w:rsidR="00D25792" w:rsidRDefault="00496CCC" w:rsidP="00D25792">
      <w:pPr>
        <w:pStyle w:val="ListParagraph"/>
        <w:numPr>
          <w:ilvl w:val="0"/>
          <w:numId w:val="14"/>
        </w:numPr>
      </w:pPr>
      <w:r>
        <w:t>Phillips screw driver</w:t>
      </w:r>
      <w:r w:rsidR="00D25792">
        <w:tab/>
      </w:r>
      <w:r w:rsidR="00EC6384">
        <w:t xml:space="preserve">– </w:t>
      </w:r>
      <w:r w:rsidR="00D25792">
        <w:t>M3x6mm screws</w:t>
      </w:r>
    </w:p>
    <w:p w:rsidR="00D25792" w:rsidRDefault="00496CCC" w:rsidP="00D25792">
      <w:pPr>
        <w:pStyle w:val="ListParagraph"/>
        <w:numPr>
          <w:ilvl w:val="0"/>
          <w:numId w:val="14"/>
        </w:numPr>
      </w:pPr>
      <w:r>
        <w:t>2mm hex key</w:t>
      </w:r>
      <w:r w:rsidR="00D25792">
        <w:tab/>
      </w:r>
      <w:r w:rsidR="00D25792">
        <w:tab/>
      </w:r>
      <w:r w:rsidR="00EC6384">
        <w:t xml:space="preserve">– </w:t>
      </w:r>
      <w:r w:rsidR="00D25792">
        <w:t>M3x4mm screws</w:t>
      </w:r>
    </w:p>
    <w:p w:rsidR="00622DCC" w:rsidRDefault="00496CCC" w:rsidP="00622DCC">
      <w:pPr>
        <w:pStyle w:val="ListParagraph"/>
        <w:numPr>
          <w:ilvl w:val="0"/>
          <w:numId w:val="14"/>
        </w:numPr>
      </w:pPr>
      <w:r>
        <w:t>3/32”</w:t>
      </w:r>
      <w:r w:rsidR="00622DCC">
        <w:t xml:space="preserve"> hex key</w:t>
      </w:r>
      <w:r w:rsidR="00622DCC">
        <w:tab/>
      </w:r>
      <w:r w:rsidR="00622DCC">
        <w:tab/>
        <w:t>– 4-40x1.5” screws</w:t>
      </w:r>
    </w:p>
    <w:p w:rsidR="00496CCC" w:rsidRDefault="00496CCC" w:rsidP="00622DCC">
      <w:pPr>
        <w:pStyle w:val="ListParagraph"/>
        <w:numPr>
          <w:ilvl w:val="0"/>
          <w:numId w:val="14"/>
        </w:numPr>
      </w:pPr>
      <w:r>
        <w:t>¼” nut driver</w:t>
      </w:r>
      <w:r>
        <w:tab/>
      </w:r>
      <w:r>
        <w:tab/>
        <w:t>– 4-40 nyloc nuts</w:t>
      </w:r>
    </w:p>
    <w:p w:rsidR="00D25792" w:rsidRDefault="00D25792">
      <w:r>
        <w:t>Parts:</w:t>
      </w:r>
    </w:p>
    <w:p w:rsidR="00F331CC" w:rsidRDefault="00F331CC" w:rsidP="00F331CC">
      <w:pPr>
        <w:pStyle w:val="ListParagraph"/>
        <w:numPr>
          <w:ilvl w:val="0"/>
          <w:numId w:val="13"/>
        </w:numPr>
      </w:pPr>
      <w:r>
        <w:lastRenderedPageBreak/>
        <w:t>12</w:t>
      </w:r>
      <w:r w:rsidR="00027CF5">
        <w:t>x</w:t>
      </w:r>
      <w:r w:rsidR="00D826A2">
        <w:t xml:space="preserve"> M3x6mm</w:t>
      </w:r>
      <w:r w:rsidR="00496CCC">
        <w:t xml:space="preserve"> screws</w:t>
      </w:r>
      <w:r w:rsidR="00496CCC">
        <w:tab/>
      </w:r>
      <w:r w:rsidR="002C0703">
        <w:t>– p</w:t>
      </w:r>
      <w:r w:rsidR="005019B8">
        <w:t>ackaged with the chassis kit.</w:t>
      </w:r>
    </w:p>
    <w:p w:rsidR="005019B8" w:rsidRDefault="00D826A2" w:rsidP="005019B8">
      <w:pPr>
        <w:pStyle w:val="ListParagraph"/>
        <w:numPr>
          <w:ilvl w:val="0"/>
          <w:numId w:val="13"/>
        </w:numPr>
      </w:pPr>
      <w:r>
        <w:t>8</w:t>
      </w:r>
      <w:r w:rsidR="00027CF5">
        <w:t>x</w:t>
      </w:r>
      <w:r>
        <w:t xml:space="preserve"> M3x4mm</w:t>
      </w:r>
      <w:r w:rsidR="00496CCC">
        <w:t xml:space="preserve"> screws</w:t>
      </w:r>
    </w:p>
    <w:p w:rsidR="00D826A2" w:rsidRDefault="00D826A2" w:rsidP="005019B8">
      <w:pPr>
        <w:pStyle w:val="ListParagraph"/>
        <w:numPr>
          <w:ilvl w:val="0"/>
          <w:numId w:val="13"/>
        </w:numPr>
      </w:pPr>
      <w:r>
        <w:t>8</w:t>
      </w:r>
      <w:r w:rsidR="00027CF5">
        <w:t>x</w:t>
      </w:r>
      <w:r>
        <w:t xml:space="preserve"> 4-40x1.5”</w:t>
      </w:r>
      <w:r w:rsidR="00496CCC">
        <w:t xml:space="preserve"> screws</w:t>
      </w:r>
    </w:p>
    <w:p w:rsidR="005019B8" w:rsidRDefault="005019B8" w:rsidP="005019B8">
      <w:pPr>
        <w:pStyle w:val="ListParagraph"/>
        <w:numPr>
          <w:ilvl w:val="0"/>
          <w:numId w:val="13"/>
        </w:numPr>
      </w:pPr>
      <w:r>
        <w:t>2</w:t>
      </w:r>
      <w:r w:rsidR="00027CF5">
        <w:t>x</w:t>
      </w:r>
      <w:r w:rsidR="00496CCC">
        <w:t xml:space="preserve"> pairs of black brackets</w:t>
      </w:r>
      <w:r>
        <w:t xml:space="preserve"> – </w:t>
      </w:r>
      <w:r w:rsidR="002C0703">
        <w:t>p</w:t>
      </w:r>
      <w:r>
        <w:t>ackaged with the chassis kit.</w:t>
      </w:r>
    </w:p>
    <w:p w:rsidR="005019B8" w:rsidRDefault="005019B8" w:rsidP="005019B8">
      <w:pPr>
        <w:pStyle w:val="ListParagraph"/>
        <w:numPr>
          <w:ilvl w:val="0"/>
          <w:numId w:val="13"/>
        </w:numPr>
      </w:pPr>
      <w:r>
        <w:t>4</w:t>
      </w:r>
      <w:r w:rsidR="00027CF5">
        <w:t>x</w:t>
      </w:r>
      <w:r w:rsidR="00496CCC">
        <w:t xml:space="preserve"> DC motors</w:t>
      </w:r>
    </w:p>
    <w:p w:rsidR="005019B8" w:rsidRDefault="00496CCC" w:rsidP="005019B8">
      <w:pPr>
        <w:pStyle w:val="ListParagraph"/>
        <w:numPr>
          <w:ilvl w:val="0"/>
          <w:numId w:val="13"/>
        </w:numPr>
      </w:pPr>
      <w:r>
        <w:t>Laser cut bottom plate</w:t>
      </w:r>
    </w:p>
    <w:p w:rsidR="00575A17" w:rsidRDefault="00575A17" w:rsidP="005019B8">
      <w:pPr>
        <w:pStyle w:val="ListParagraph"/>
        <w:numPr>
          <w:ilvl w:val="0"/>
          <w:numId w:val="13"/>
        </w:numPr>
      </w:pPr>
      <w:r>
        <w:t>Battery</w:t>
      </w:r>
    </w:p>
    <w:p w:rsidR="00575A17" w:rsidRDefault="00575A17" w:rsidP="005019B8">
      <w:pPr>
        <w:pStyle w:val="ListParagraph"/>
        <w:numPr>
          <w:ilvl w:val="0"/>
          <w:numId w:val="13"/>
        </w:numPr>
      </w:pPr>
      <w:r>
        <w:t>Fire retardant bag</w:t>
      </w:r>
    </w:p>
    <w:p w:rsidR="005019B8" w:rsidRDefault="00496CCC" w:rsidP="005019B8">
      <w:pPr>
        <w:pStyle w:val="ListParagraph"/>
        <w:numPr>
          <w:ilvl w:val="0"/>
          <w:numId w:val="13"/>
        </w:numPr>
      </w:pPr>
      <w:r>
        <w:t>3D printed battery base</w:t>
      </w:r>
    </w:p>
    <w:p w:rsidR="00BE76A9" w:rsidRDefault="00BE76A9" w:rsidP="00BE76A9">
      <w:pPr>
        <w:pStyle w:val="ListParagraph"/>
        <w:numPr>
          <w:ilvl w:val="0"/>
          <w:numId w:val="13"/>
        </w:numPr>
      </w:pPr>
      <w:r>
        <w:t>3D pri</w:t>
      </w:r>
      <w:r w:rsidR="00496CCC">
        <w:t>nted battery brace</w:t>
      </w:r>
    </w:p>
    <w:p w:rsidR="00BE76A9" w:rsidRDefault="00496CCC" w:rsidP="00BE76A9">
      <w:pPr>
        <w:pStyle w:val="ListParagraph"/>
        <w:numPr>
          <w:ilvl w:val="0"/>
          <w:numId w:val="13"/>
        </w:numPr>
      </w:pPr>
      <w:r>
        <w:t>3D printed battery cross strap</w:t>
      </w:r>
    </w:p>
    <w:p w:rsidR="00F331CC" w:rsidRDefault="00C24183" w:rsidP="00BE76A9">
      <w:pPr>
        <w:pStyle w:val="ListParagraph"/>
        <w:numPr>
          <w:ilvl w:val="0"/>
          <w:numId w:val="13"/>
        </w:numPr>
      </w:pPr>
      <w:r>
        <w:t>2</w:t>
      </w:r>
      <w:r w:rsidR="00F331CC">
        <w:t>x wheel moun</w:t>
      </w:r>
      <w:r w:rsidR="007C7ABF">
        <w:t>ting hub kits</w:t>
      </w:r>
      <w:r>
        <w:t xml:space="preserve"> – </w:t>
      </w:r>
      <w:r w:rsidR="002C0703">
        <w:t>c</w:t>
      </w:r>
      <w:r>
        <w:t>omes with 2 hubs each.</w:t>
      </w:r>
    </w:p>
    <w:p w:rsidR="00BE5B5D" w:rsidRDefault="00BE5B5D" w:rsidP="00BE5B5D">
      <w:pPr>
        <w:pStyle w:val="Heading2"/>
      </w:pPr>
      <w:bookmarkStart w:id="9" w:name="_Toc435194164"/>
      <w:r>
        <w:t>Brackets</w:t>
      </w:r>
      <w:bookmarkEnd w:id="9"/>
    </w:p>
    <w:p w:rsidR="00BE5B5D" w:rsidRDefault="00BE5B5D">
      <w:r>
        <w:t>Using eight</w:t>
      </w:r>
      <w:r w:rsidR="00E960B0">
        <w:t xml:space="preserve"> M3x6mm</w:t>
      </w:r>
      <w:r>
        <w:t xml:space="preserve"> screws, attach all four brackets together as seen below.</w:t>
      </w:r>
    </w:p>
    <w:p w:rsidR="00FB5A0F" w:rsidRDefault="00FB5A0F" w:rsidP="00FB5A0F">
      <w:pPr>
        <w:keepNext/>
      </w:pPr>
      <w:r>
        <w:rPr>
          <w:noProof/>
          <w:lang w:eastAsia="en-US"/>
        </w:rPr>
        <w:drawing>
          <wp:inline distT="0" distB="0" distL="0" distR="0" wp14:anchorId="6A67D70C" wp14:editId="2CB1C8C5">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6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E5B5D" w:rsidRPr="00BA4782" w:rsidRDefault="00FB5A0F" w:rsidP="00FB5A0F">
      <w:pPr>
        <w:pStyle w:val="Caption"/>
      </w:pPr>
      <w:r w:rsidRPr="00BA4782">
        <w:t xml:space="preserve">Figure </w:t>
      </w:r>
      <w:r w:rsidR="00ED4007">
        <w:fldChar w:fldCharType="begin"/>
      </w:r>
      <w:r w:rsidR="00ED4007">
        <w:instrText xml:space="preserve"> SEQ Figure \* ARABIC </w:instrText>
      </w:r>
      <w:r w:rsidR="00ED4007">
        <w:fldChar w:fldCharType="separate"/>
      </w:r>
      <w:r w:rsidR="00844F23">
        <w:rPr>
          <w:noProof/>
        </w:rPr>
        <w:t>1</w:t>
      </w:r>
      <w:r w:rsidR="00ED4007">
        <w:rPr>
          <w:noProof/>
        </w:rPr>
        <w:fldChar w:fldCharType="end"/>
      </w:r>
      <w:r w:rsidR="00BA4782">
        <w:t xml:space="preserve">: </w:t>
      </w:r>
      <w:r w:rsidRPr="00BA4782">
        <w:t>Chassis brackets fully attached</w:t>
      </w:r>
    </w:p>
    <w:p w:rsidR="00BE5B5D" w:rsidRDefault="005019B8" w:rsidP="005019B8">
      <w:pPr>
        <w:pStyle w:val="Heading2"/>
      </w:pPr>
      <w:bookmarkStart w:id="10" w:name="_Toc435194165"/>
      <w:r>
        <w:lastRenderedPageBreak/>
        <w:t>Motors</w:t>
      </w:r>
      <w:bookmarkEnd w:id="10"/>
    </w:p>
    <w:p w:rsidR="005019B8" w:rsidRDefault="00E960B0" w:rsidP="005019B8">
      <w:r>
        <w:t>Attach</w:t>
      </w:r>
      <w:r w:rsidR="001D71DD">
        <w:t xml:space="preserve"> motors to mounting holes using two M3x4mm screws per motor.</w:t>
      </w:r>
      <w:r w:rsidR="00003A17">
        <w:t xml:space="preserve">  The motor shaft should be towards the bottom of the chassis.  See below for detail.</w:t>
      </w:r>
    </w:p>
    <w:p w:rsidR="00FB1D8F" w:rsidRDefault="00BF4779" w:rsidP="005019B8">
      <w:r>
        <w:rPr>
          <w:noProof/>
          <w:lang w:eastAsia="en-US"/>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F4779" w:rsidRDefault="00BF4779" w:rsidP="005019B8">
      <w:r>
        <w:rPr>
          <w:noProof/>
          <w:lang w:eastAsia="en-US"/>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B1D8F" w:rsidRDefault="00FB1D8F" w:rsidP="00FB1D8F">
      <w:r>
        <w:br w:type="page"/>
      </w:r>
    </w:p>
    <w:p w:rsidR="001D71DD" w:rsidRDefault="001D71DD" w:rsidP="005019B8"/>
    <w:p w:rsidR="00286AE6" w:rsidRDefault="005543C9" w:rsidP="00286AE6">
      <w:pPr>
        <w:pStyle w:val="Heading2"/>
      </w:pPr>
      <w:bookmarkStart w:id="11" w:name="_Toc435194166"/>
      <w:r>
        <w:t>Tire</w:t>
      </w:r>
      <w:r w:rsidR="00286AE6">
        <w:t xml:space="preserve"> Assembly</w:t>
      </w:r>
      <w:bookmarkEnd w:id="11"/>
    </w:p>
    <w:p w:rsidR="00BE4EC3" w:rsidRDefault="00A7352F" w:rsidP="00FD299E">
      <w:r>
        <w:t xml:space="preserve">Wheel assembly instructions have been adapted from Lynxmotion’s instructions found here: </w:t>
      </w:r>
      <w:hyperlink r:id="rId12" w:history="1">
        <w:r w:rsidR="00FB1D8F" w:rsidRPr="00E73FA2">
          <w:rPr>
            <w:rStyle w:val="Hyperlink"/>
          </w:rPr>
          <w:t>http://www.lynxmotion.com/images/html/build007.htm</w:t>
        </w:r>
      </w:hyperlink>
    </w:p>
    <w:p w:rsidR="00A7352F" w:rsidRDefault="00FB1D8F" w:rsidP="006C40EA">
      <w:pPr>
        <w:pStyle w:val="ListParagraph"/>
        <w:numPr>
          <w:ilvl w:val="0"/>
          <w:numId w:val="15"/>
        </w:numPr>
      </w:pPr>
      <w:r>
        <w:rPr>
          <w:noProof/>
          <w:lang w:eastAsia="en-US"/>
        </w:rPr>
        <w:drawing>
          <wp:anchor distT="0" distB="0" distL="114300" distR="114300" simplePos="0" relativeHeight="251658240" behindDoc="0" locked="0" layoutInCell="1" allowOverlap="1" wp14:anchorId="2E2574B4" wp14:editId="6DFADCB4">
            <wp:simplePos x="0" y="0"/>
            <wp:positionH relativeFrom="margin">
              <wp:align>right</wp:align>
            </wp:positionH>
            <wp:positionV relativeFrom="paragraph">
              <wp:posOffset>5715</wp:posOffset>
            </wp:positionV>
            <wp:extent cx="4064000" cy="3048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re01.jpg"/>
                    <pic:cNvPicPr/>
                  </pic:nvPicPr>
                  <pic:blipFill>
                    <a:blip r:embed="rId13">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481B34">
        <w:t>First</w:t>
      </w:r>
      <w:r w:rsidR="006C40EA" w:rsidRPr="006C40EA">
        <w:t xml:space="preserve"> use a utility knife</w:t>
      </w:r>
      <w:r w:rsidR="00481B34">
        <w:t>,</w:t>
      </w:r>
      <w:r w:rsidR="006C40EA" w:rsidRPr="006C40EA">
        <w:t xml:space="preserve"> or similar</w:t>
      </w:r>
      <w:r w:rsidR="00481B34">
        <w:t>,</w:t>
      </w:r>
      <w:r w:rsidR="006C40EA" w:rsidRPr="006C40EA">
        <w:t xml:space="preserve"> to carefully remove any imperfections on the inner part of the rim. This will make things much easier later on.</w:t>
      </w:r>
    </w:p>
    <w:p w:rsidR="00BE4EC3" w:rsidRDefault="008E44BA" w:rsidP="006C40EA">
      <w:pPr>
        <w:pStyle w:val="ListParagraph"/>
        <w:numPr>
          <w:ilvl w:val="0"/>
          <w:numId w:val="15"/>
        </w:numPr>
      </w:pPr>
      <w:r>
        <w:rPr>
          <w:noProof/>
          <w:lang w:eastAsia="en-US"/>
        </w:rPr>
        <mc:AlternateContent>
          <mc:Choice Requires="wps">
            <w:drawing>
              <wp:anchor distT="0" distB="0" distL="114300" distR="114300" simplePos="0" relativeHeight="251661312" behindDoc="0" locked="0" layoutInCell="1" allowOverlap="1" wp14:anchorId="63F3A5BE" wp14:editId="152A6655">
                <wp:simplePos x="0" y="0"/>
                <wp:positionH relativeFrom="margin">
                  <wp:align>right</wp:align>
                </wp:positionH>
                <wp:positionV relativeFrom="paragraph">
                  <wp:posOffset>1591310</wp:posOffset>
                </wp:positionV>
                <wp:extent cx="406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BE4EC3" w:rsidRPr="00E430FB"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2</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F3A5BE" id="_x0000_t202" coordsize="21600,21600" o:spt="202" path="m,l,21600r21600,l21600,xe">
                <v:stroke joinstyle="miter"/>
                <v:path gradientshapeok="t" o:connecttype="rect"/>
              </v:shapetype>
              <v:shape id="Text Box 14" o:spid="_x0000_s1026" type="#_x0000_t202" style="position:absolute;left:0;text-align:left;margin-left:268.8pt;margin-top:125.3pt;width:320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" stroked="f">
                <v:textbox style="mso-fit-shape-to-text:t" inset="0,0,0,0">
                  <w:txbxContent>
                    <w:p w:rsidR="00BE4EC3" w:rsidRPr="00E430FB"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2</w:t>
                      </w:r>
                      <w:r w:rsidR="00ED4007">
                        <w:rPr>
                          <w:noProof/>
                        </w:rPr>
                        <w:fldChar w:fldCharType="end"/>
                      </w:r>
                    </w:p>
                  </w:txbxContent>
                </v:textbox>
                <w10:wrap type="square" anchorx="margin"/>
              </v:shape>
            </w:pict>
          </mc:Fallback>
        </mc:AlternateContent>
      </w:r>
      <w:r w:rsidR="002C2EE6">
        <w:t>Pull on</w:t>
      </w:r>
      <w:r w:rsidR="006C40EA" w:rsidRPr="006C40EA">
        <w:t xml:space="preserve">e side of the tire out, so that it </w:t>
      </w:r>
      <w:r w:rsidR="002C2EE6">
        <w:t>protrudes,</w:t>
      </w:r>
      <w:r w:rsidR="006C40EA" w:rsidRPr="006C40EA">
        <w:t xml:space="preserve"> like in the image. Insert one side of the rim. It helps to </w:t>
      </w:r>
      <w:r w:rsidR="002C2EE6">
        <w:t>insert</w:t>
      </w:r>
      <w:r w:rsidR="006C40EA" w:rsidRPr="006C40EA">
        <w:t xml:space="preserve"> at an angle in the middle, where the opening is the largest. Rotate the rim slowly</w:t>
      </w:r>
      <w:r w:rsidR="002C2EE6">
        <w:t>,</w:t>
      </w:r>
      <w:r w:rsidR="006C40EA" w:rsidRPr="006C40EA">
        <w:t xml:space="preserve"> while pressing it in</w:t>
      </w:r>
      <w:r w:rsidR="002C2EE6">
        <w:t>,</w:t>
      </w:r>
      <w:r w:rsidR="006C40EA" w:rsidRPr="006C40EA">
        <w:t xml:space="preserve"> to help coax it into place.</w:t>
      </w:r>
    </w:p>
    <w:p w:rsidR="006C40EA" w:rsidRDefault="00BE4EC3" w:rsidP="00BE4EC3">
      <w:r>
        <w:rPr>
          <w:noProof/>
          <w:lang w:eastAsia="en-US"/>
        </w:rPr>
        <mc:AlternateContent>
          <mc:Choice Requires="wps">
            <w:drawing>
              <wp:anchor distT="0" distB="0" distL="114300" distR="114300" simplePos="0" relativeHeight="251663360" behindDoc="0" locked="0" layoutInCell="1" allowOverlap="1" wp14:anchorId="5DDD54F2" wp14:editId="0F10BBC2">
                <wp:simplePos x="0" y="0"/>
                <wp:positionH relativeFrom="column">
                  <wp:posOffset>0</wp:posOffset>
                </wp:positionH>
                <wp:positionV relativeFrom="paragraph">
                  <wp:posOffset>3114040</wp:posOffset>
                </wp:positionV>
                <wp:extent cx="40640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BE4EC3" w:rsidRPr="006907A2"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3</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D54F2" id="Text Box 15" o:spid="_x0000_s1027" type="#_x0000_t202" style="position:absolute;margin-left:0;margin-top:245.2pt;width:32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" stroked="f">
                <v:textbox style="mso-fit-shape-to-text:t" inset="0,0,0,0">
                  <w:txbxContent>
                    <w:p w:rsidR="00BE4EC3" w:rsidRPr="006907A2"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3</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59264" behindDoc="0" locked="0" layoutInCell="1" allowOverlap="1" wp14:anchorId="1BBE417F" wp14:editId="6CE35A42">
            <wp:simplePos x="0" y="0"/>
            <wp:positionH relativeFrom="margin">
              <wp:align>left</wp:align>
            </wp:positionH>
            <wp:positionV relativeFrom="paragraph">
              <wp:posOffset>8890</wp:posOffset>
            </wp:positionV>
            <wp:extent cx="4064000" cy="3048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re02.jpg"/>
                    <pic:cNvPicPr/>
                  </pic:nvPicPr>
                  <pic:blipFill>
                    <a:blip r:embed="rId14">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br w:type="page"/>
      </w:r>
    </w:p>
    <w:p w:rsidR="006C40EA" w:rsidRDefault="00BE4EC3" w:rsidP="006C40EA">
      <w:pPr>
        <w:pStyle w:val="ListParagraph"/>
        <w:numPr>
          <w:ilvl w:val="0"/>
          <w:numId w:val="15"/>
        </w:numPr>
      </w:pPr>
      <w:r>
        <w:rPr>
          <w:noProof/>
          <w:lang w:eastAsia="en-US"/>
        </w:rPr>
        <w:lastRenderedPageBreak/>
        <mc:AlternateContent>
          <mc:Choice Requires="wps">
            <w:drawing>
              <wp:anchor distT="0" distB="0" distL="114300" distR="114300" simplePos="0" relativeHeight="251666432" behindDoc="0" locked="0" layoutInCell="1" allowOverlap="1" wp14:anchorId="019458E0" wp14:editId="33223356">
                <wp:simplePos x="0" y="0"/>
                <wp:positionH relativeFrom="column">
                  <wp:posOffset>0</wp:posOffset>
                </wp:positionH>
                <wp:positionV relativeFrom="paragraph">
                  <wp:posOffset>3105150</wp:posOffset>
                </wp:positionV>
                <wp:extent cx="40640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BE4EC3" w:rsidRPr="008E7655"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4</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58E0" id="Text Box 17" o:spid="_x0000_s1028" type="#_x0000_t202" style="position:absolute;left:0;text-align:left;margin-left:0;margin-top:244.5pt;width:32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" stroked="f">
                <v:textbox style="mso-fit-shape-to-text:t" inset="0,0,0,0">
                  <w:txbxContent>
                    <w:p w:rsidR="00BE4EC3" w:rsidRPr="008E7655"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4</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64384" behindDoc="0" locked="0" layoutInCell="1" allowOverlap="1" wp14:anchorId="285E00E6" wp14:editId="395543D5">
            <wp:simplePos x="0" y="0"/>
            <wp:positionH relativeFrom="margin">
              <wp:align>left</wp:align>
            </wp:positionH>
            <wp:positionV relativeFrom="paragraph">
              <wp:posOffset>0</wp:posOffset>
            </wp:positionV>
            <wp:extent cx="4064000" cy="3048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re03.jpg"/>
                    <pic:cNvPicPr/>
                  </pic:nvPicPr>
                  <pic:blipFill>
                    <a:blip r:embed="rId15">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6C40EA" w:rsidRPr="006C40EA">
        <w:t>You should end up with the ti</w:t>
      </w:r>
      <w:r>
        <w:t>re and rim looking like Figure 4</w:t>
      </w:r>
      <w:r w:rsidR="006C40EA" w:rsidRPr="006C40EA">
        <w:t>. </w:t>
      </w:r>
    </w:p>
    <w:p w:rsidR="00BE4EC3" w:rsidRDefault="00BE4EC3" w:rsidP="00BE4EC3"/>
    <w:p w:rsidR="00BE4EC3" w:rsidRDefault="00BE4EC3" w:rsidP="00BE4EC3"/>
    <w:p w:rsidR="00BE4EC3" w:rsidRDefault="00BE4EC3" w:rsidP="00BE4EC3"/>
    <w:p w:rsidR="00BE4EC3" w:rsidRDefault="00BE4EC3" w:rsidP="00BE4EC3"/>
    <w:p w:rsidR="00BE4EC3" w:rsidRDefault="00BE4EC3" w:rsidP="00BE4EC3"/>
    <w:p w:rsidR="00BE4EC3" w:rsidRDefault="00BE4EC3" w:rsidP="00BE4EC3"/>
    <w:p w:rsidR="00BE4EC3" w:rsidRDefault="00BE4EC3" w:rsidP="00BE4EC3"/>
    <w:p w:rsidR="00BE4EC3" w:rsidRDefault="00BE4EC3" w:rsidP="00BE4EC3"/>
    <w:p w:rsidR="00BE4EC3" w:rsidRDefault="00BE4EC3" w:rsidP="00BE4EC3"/>
    <w:p w:rsidR="00FB1D8F" w:rsidRDefault="00FB1D8F" w:rsidP="00BE4EC3"/>
    <w:p w:rsidR="00BE4EC3" w:rsidRDefault="006C40EA" w:rsidP="006C40EA">
      <w:pPr>
        <w:pStyle w:val="ListParagraph"/>
        <w:numPr>
          <w:ilvl w:val="0"/>
          <w:numId w:val="15"/>
        </w:numPr>
      </w:pPr>
      <w:r w:rsidRPr="006C40EA">
        <w:t xml:space="preserve">Pull </w:t>
      </w:r>
      <w:r w:rsidR="00F370AF">
        <w:t>out the</w:t>
      </w:r>
      <w:r w:rsidRPr="006C40EA">
        <w:t xml:space="preserve"> side of the tire again</w:t>
      </w:r>
      <w:r w:rsidR="00BE4EC3">
        <w:t>, so that it looks like Figure 5</w:t>
      </w:r>
      <w:r w:rsidRPr="006C40EA">
        <w:t>.</w:t>
      </w:r>
    </w:p>
    <w:p w:rsidR="006C40EA" w:rsidRDefault="00FB1D8F" w:rsidP="00BE4EC3">
      <w:r>
        <w:rPr>
          <w:noProof/>
          <w:lang w:eastAsia="en-US"/>
        </w:rPr>
        <w:drawing>
          <wp:anchor distT="0" distB="0" distL="114300" distR="114300" simplePos="0" relativeHeight="251667456" behindDoc="0" locked="0" layoutInCell="1" allowOverlap="1" wp14:anchorId="011097D2" wp14:editId="749D1227">
            <wp:simplePos x="0" y="0"/>
            <wp:positionH relativeFrom="margin">
              <wp:align>right</wp:align>
            </wp:positionH>
            <wp:positionV relativeFrom="paragraph">
              <wp:posOffset>9525</wp:posOffset>
            </wp:positionV>
            <wp:extent cx="4064000" cy="3048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re04.jpg"/>
                    <pic:cNvPicPr/>
                  </pic:nvPicPr>
                  <pic:blipFill>
                    <a:blip r:embed="rId1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BE4EC3">
        <w:rPr>
          <w:noProof/>
          <w:lang w:eastAsia="en-US"/>
        </w:rPr>
        <mc:AlternateContent>
          <mc:Choice Requires="wps">
            <w:drawing>
              <wp:anchor distT="0" distB="0" distL="114300" distR="114300" simplePos="0" relativeHeight="251669504" behindDoc="0" locked="0" layoutInCell="1" allowOverlap="1" wp14:anchorId="1054BCE2" wp14:editId="1DDEF029">
                <wp:simplePos x="0" y="0"/>
                <wp:positionH relativeFrom="margin">
                  <wp:align>right</wp:align>
                </wp:positionH>
                <wp:positionV relativeFrom="paragraph">
                  <wp:posOffset>3136900</wp:posOffset>
                </wp:positionV>
                <wp:extent cx="40640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BE4EC3" w:rsidRPr="003D0386"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5</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4BCE2" id="Text Box 19" o:spid="_x0000_s1029" type="#_x0000_t202" style="position:absolute;margin-left:268.8pt;margin-top:247pt;width:320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" stroked="f">
                <v:textbox style="mso-fit-shape-to-text:t" inset="0,0,0,0">
                  <w:txbxContent>
                    <w:p w:rsidR="00BE4EC3" w:rsidRPr="003D0386" w:rsidRDefault="00BE4EC3" w:rsidP="00BE4EC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sidR="00844F23">
                        <w:rPr>
                          <w:noProof/>
                        </w:rPr>
                        <w:t>5</w:t>
                      </w:r>
                      <w:r w:rsidR="00ED4007">
                        <w:rPr>
                          <w:noProof/>
                        </w:rPr>
                        <w:fldChar w:fldCharType="end"/>
                      </w:r>
                    </w:p>
                  </w:txbxContent>
                </v:textbox>
                <w10:wrap type="square" anchorx="margin"/>
              </v:shape>
            </w:pict>
          </mc:Fallback>
        </mc:AlternateContent>
      </w:r>
      <w:r w:rsidR="00BE4EC3">
        <w:br w:type="page"/>
      </w:r>
    </w:p>
    <w:p w:rsidR="006C40EA" w:rsidRDefault="00844F23" w:rsidP="006C40EA">
      <w:pPr>
        <w:pStyle w:val="ListParagraph"/>
        <w:numPr>
          <w:ilvl w:val="0"/>
          <w:numId w:val="15"/>
        </w:numPr>
      </w:pPr>
      <w:r>
        <w:rPr>
          <w:noProof/>
          <w:lang w:eastAsia="en-US"/>
        </w:rPr>
        <w:lastRenderedPageBreak/>
        <mc:AlternateContent>
          <mc:Choice Requires="wps">
            <w:drawing>
              <wp:anchor distT="0" distB="0" distL="114300" distR="114300" simplePos="0" relativeHeight="251672576" behindDoc="0" locked="0" layoutInCell="1" allowOverlap="1" wp14:anchorId="0B19449C" wp14:editId="6369C3CD">
                <wp:simplePos x="0" y="0"/>
                <wp:positionH relativeFrom="column">
                  <wp:posOffset>1879600</wp:posOffset>
                </wp:positionH>
                <wp:positionV relativeFrom="paragraph">
                  <wp:posOffset>3105150</wp:posOffset>
                </wp:positionV>
                <wp:extent cx="40640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844F23" w:rsidRPr="00AE66E5"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6</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449C" id="Text Box 21" o:spid="_x0000_s1030" type="#_x0000_t202" style="position:absolute;left:0;text-align:left;margin-left:148pt;margin-top:244.5pt;width:32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" stroked="f">
                <v:textbox style="mso-fit-shape-to-text:t" inset="0,0,0,0">
                  <w:txbxContent>
                    <w:p w:rsidR="00844F23" w:rsidRPr="00AE66E5"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6</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70528" behindDoc="0" locked="0" layoutInCell="1" allowOverlap="1" wp14:anchorId="6B8972FA" wp14:editId="130CC30E">
            <wp:simplePos x="0" y="0"/>
            <wp:positionH relativeFrom="margin">
              <wp:align>right</wp:align>
            </wp:positionH>
            <wp:positionV relativeFrom="paragraph">
              <wp:posOffset>0</wp:posOffset>
            </wp:positionV>
            <wp:extent cx="4064000" cy="3048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re05.jpg"/>
                    <pic:cNvPicPr/>
                  </pic:nvPicPr>
                  <pic:blipFill>
                    <a:blip r:embed="rId17">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1F456B">
        <w:t>Gently p</w:t>
      </w:r>
      <w:r w:rsidR="006C40EA" w:rsidRPr="006C40EA">
        <w:t>ress</w:t>
      </w:r>
      <w:r w:rsidR="001F456B">
        <w:t xml:space="preserve"> and rotate</w:t>
      </w:r>
      <w:r w:rsidR="006C40EA" w:rsidRPr="006C40EA">
        <w:t xml:space="preserve"> the rim into the tire. You want to end up with the rim almost fully into the tire with the bead sti</w:t>
      </w:r>
      <w:r>
        <w:t>ll sticking out</w:t>
      </w:r>
      <w:r w:rsidR="00592F2D">
        <w:t>, as</w:t>
      </w:r>
      <w:r>
        <w:t xml:space="preserve"> in Figure 6</w:t>
      </w:r>
      <w:r w:rsidR="006C40EA" w:rsidRPr="006C40EA">
        <w:t>. If there are any imperfections leftover from Step 1, then it may be difficult to pass the tire over them.</w:t>
      </w:r>
    </w:p>
    <w:p w:rsidR="00844F23" w:rsidRDefault="00844F23" w:rsidP="00844F23"/>
    <w:p w:rsidR="00844F23" w:rsidRDefault="00844F23" w:rsidP="00844F23"/>
    <w:p w:rsidR="00844F23" w:rsidRDefault="00A4480B" w:rsidP="006C40EA">
      <w:pPr>
        <w:pStyle w:val="ListParagraph"/>
        <w:numPr>
          <w:ilvl w:val="0"/>
          <w:numId w:val="15"/>
        </w:numPr>
      </w:pPr>
      <w:r>
        <w:t>Quickly p</w:t>
      </w:r>
      <w:r w:rsidR="006C40EA" w:rsidRPr="006C40EA">
        <w:t>ress the rim into the tire from both sides. The bead should now be completely in the flange.</w:t>
      </w:r>
      <w:r>
        <w:t xml:space="preserve"> This step may require several attempts.</w:t>
      </w:r>
    </w:p>
    <w:p w:rsidR="006C40EA" w:rsidRDefault="00844F23" w:rsidP="00844F23">
      <w:r>
        <w:rPr>
          <w:noProof/>
          <w:lang w:eastAsia="en-US"/>
        </w:rPr>
        <mc:AlternateContent>
          <mc:Choice Requires="wps">
            <w:drawing>
              <wp:anchor distT="0" distB="0" distL="114300" distR="114300" simplePos="0" relativeHeight="251677696" behindDoc="0" locked="0" layoutInCell="1" allowOverlap="1" wp14:anchorId="00E2713F" wp14:editId="0A1F1CE9">
                <wp:simplePos x="0" y="0"/>
                <wp:positionH relativeFrom="column">
                  <wp:posOffset>0</wp:posOffset>
                </wp:positionH>
                <wp:positionV relativeFrom="paragraph">
                  <wp:posOffset>3112770</wp:posOffset>
                </wp:positionV>
                <wp:extent cx="40640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844F23" w:rsidRPr="00C02DC0"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7</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713F" id="Text Box 24" o:spid="_x0000_s1031" type="#_x0000_t202" style="position:absolute;margin-left:0;margin-top:245.1pt;width:32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" stroked="f">
                <v:textbox style="mso-fit-shape-to-text:t" inset="0,0,0,0">
                  <w:txbxContent>
                    <w:p w:rsidR="00844F23" w:rsidRPr="00C02DC0"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7</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73600" behindDoc="0" locked="0" layoutInCell="1" allowOverlap="1" wp14:anchorId="51F1DD22" wp14:editId="46BD3DE3">
            <wp:simplePos x="0" y="0"/>
            <wp:positionH relativeFrom="margin">
              <wp:align>left</wp:align>
            </wp:positionH>
            <wp:positionV relativeFrom="paragraph">
              <wp:posOffset>7620</wp:posOffset>
            </wp:positionV>
            <wp:extent cx="4064000" cy="3048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re06.jpg"/>
                    <pic:cNvPicPr/>
                  </pic:nvPicPr>
                  <pic:blipFill>
                    <a:blip r:embed="rId1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br w:type="page"/>
      </w:r>
    </w:p>
    <w:p w:rsidR="006C40EA" w:rsidRDefault="00844F23" w:rsidP="006C40EA">
      <w:pPr>
        <w:pStyle w:val="ListParagraph"/>
        <w:numPr>
          <w:ilvl w:val="0"/>
          <w:numId w:val="15"/>
        </w:numPr>
      </w:pPr>
      <w:r>
        <w:rPr>
          <w:noProof/>
          <w:lang w:eastAsia="en-US"/>
        </w:rPr>
        <w:lastRenderedPageBreak/>
        <mc:AlternateContent>
          <mc:Choice Requires="wps">
            <w:drawing>
              <wp:anchor distT="0" distB="0" distL="114300" distR="114300" simplePos="0" relativeHeight="251680768" behindDoc="0" locked="0" layoutInCell="1" allowOverlap="1" wp14:anchorId="63F9A5EB" wp14:editId="7B5F257F">
                <wp:simplePos x="0" y="0"/>
                <wp:positionH relativeFrom="column">
                  <wp:posOffset>1879600</wp:posOffset>
                </wp:positionH>
                <wp:positionV relativeFrom="paragraph">
                  <wp:posOffset>3114675</wp:posOffset>
                </wp:positionV>
                <wp:extent cx="4064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844F23" w:rsidRPr="00EE7B01"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8</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9A5EB" id="Text Box 26" o:spid="_x0000_s1032" type="#_x0000_t202" style="position:absolute;left:0;text-align:left;margin-left:148pt;margin-top:245.25pt;width:32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" stroked="f">
                <v:textbox style="mso-fit-shape-to-text:t" inset="0,0,0,0">
                  <w:txbxContent>
                    <w:p w:rsidR="00844F23" w:rsidRPr="00EE7B01"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8</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78720" behindDoc="0" locked="0" layoutInCell="1" allowOverlap="1" wp14:anchorId="62E8B112" wp14:editId="13DDE91E">
            <wp:simplePos x="0" y="0"/>
            <wp:positionH relativeFrom="margin">
              <wp:align>right</wp:align>
            </wp:positionH>
            <wp:positionV relativeFrom="paragraph">
              <wp:posOffset>9525</wp:posOffset>
            </wp:positionV>
            <wp:extent cx="4064000" cy="3048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re07.jpg"/>
                    <pic:cNvPicPr/>
                  </pic:nvPicPr>
                  <pic:blipFill>
                    <a:blip r:embed="rId1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6C40EA" w:rsidRPr="006C40EA">
        <w:t>Flip the tire over. It sho</w:t>
      </w:r>
      <w:r>
        <w:t>uld look something like Figure 8</w:t>
      </w:r>
      <w:r w:rsidR="006C40EA" w:rsidRPr="006C40EA">
        <w:t>. </w:t>
      </w:r>
    </w:p>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6C40EA" w:rsidP="00844F23">
      <w:pPr>
        <w:pStyle w:val="ListParagraph"/>
        <w:numPr>
          <w:ilvl w:val="0"/>
          <w:numId w:val="15"/>
        </w:numPr>
      </w:pPr>
      <w:r w:rsidRPr="006C40EA">
        <w:t>Almost half the bead is in the flange. Just hold that side in and pull the rest of the bead away from the center, and it will retract back into the flange.</w:t>
      </w:r>
      <w:r w:rsidR="00AA2675">
        <w:t xml:space="preserve"> It may be helpful to use a screw driver to pull the tire over the wheel.</w:t>
      </w:r>
    </w:p>
    <w:p w:rsidR="006C40EA" w:rsidRDefault="00844F23" w:rsidP="00844F23">
      <w:r>
        <w:rPr>
          <w:noProof/>
          <w:lang w:eastAsia="en-US"/>
        </w:rPr>
        <mc:AlternateContent>
          <mc:Choice Requires="wps">
            <w:drawing>
              <wp:anchor distT="0" distB="0" distL="114300" distR="114300" simplePos="0" relativeHeight="251686912" behindDoc="0" locked="0" layoutInCell="1" allowOverlap="1" wp14:anchorId="34523806" wp14:editId="513C0FB3">
                <wp:simplePos x="0" y="0"/>
                <wp:positionH relativeFrom="column">
                  <wp:posOffset>0</wp:posOffset>
                </wp:positionH>
                <wp:positionV relativeFrom="paragraph">
                  <wp:posOffset>3110230</wp:posOffset>
                </wp:positionV>
                <wp:extent cx="4064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844F23" w:rsidRPr="00887CFA"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9</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23806" id="Text Box 30" o:spid="_x0000_s1033" type="#_x0000_t202" style="position:absolute;margin-left:0;margin-top:244.9pt;width:320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" stroked="f">
                <v:textbox style="mso-fit-shape-to-text:t" inset="0,0,0,0">
                  <w:txbxContent>
                    <w:p w:rsidR="00844F23" w:rsidRPr="00887CFA"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9</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81792" behindDoc="0" locked="0" layoutInCell="1" allowOverlap="1" wp14:anchorId="54CF0C42" wp14:editId="2616226F">
            <wp:simplePos x="0" y="0"/>
            <wp:positionH relativeFrom="margin">
              <wp:align>left</wp:align>
            </wp:positionH>
            <wp:positionV relativeFrom="paragraph">
              <wp:posOffset>5080</wp:posOffset>
            </wp:positionV>
            <wp:extent cx="4064000" cy="3048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re08.jpg"/>
                    <pic:cNvPicPr/>
                  </pic:nvPicPr>
                  <pic:blipFill>
                    <a:blip r:embed="rId20">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br w:type="page"/>
      </w:r>
    </w:p>
    <w:p w:rsidR="00844F23" w:rsidRDefault="00844F23" w:rsidP="00375D84">
      <w:pPr>
        <w:pStyle w:val="ListParagraph"/>
        <w:numPr>
          <w:ilvl w:val="0"/>
          <w:numId w:val="15"/>
        </w:numPr>
      </w:pPr>
      <w:r>
        <w:rPr>
          <w:noProof/>
          <w:lang w:eastAsia="en-US"/>
        </w:rPr>
        <w:lastRenderedPageBreak/>
        <mc:AlternateContent>
          <mc:Choice Requires="wps">
            <w:drawing>
              <wp:anchor distT="0" distB="0" distL="114300" distR="114300" simplePos="0" relativeHeight="251684864" behindDoc="0" locked="0" layoutInCell="1" allowOverlap="1" wp14:anchorId="4F96E232" wp14:editId="6A706B42">
                <wp:simplePos x="0" y="0"/>
                <wp:positionH relativeFrom="column">
                  <wp:posOffset>1879600</wp:posOffset>
                </wp:positionH>
                <wp:positionV relativeFrom="paragraph">
                  <wp:posOffset>3105150</wp:posOffset>
                </wp:positionV>
                <wp:extent cx="4064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844F23" w:rsidRPr="00E64D1C"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10</w:t>
                            </w:r>
                            <w:r w:rsidR="00ED400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E232" id="Text Box 29" o:spid="_x0000_s1034" type="#_x0000_t202" style="position:absolute;left:0;text-align:left;margin-left:148pt;margin-top:244.5pt;width:32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lYNAIAAHQEAAAOAAAAZHJzL2Uyb0RvYy54bWysVMFu2zAMvQ/YPwi6L3ayLmi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" stroked="f">
                <v:textbox style="mso-fit-shape-to-text:t" inset="0,0,0,0">
                  <w:txbxContent>
                    <w:p w:rsidR="00844F23" w:rsidRPr="00E64D1C" w:rsidRDefault="00844F23" w:rsidP="00844F23">
                      <w:pPr>
                        <w:pStyle w:val="Caption"/>
                        <w:rPr>
                          <w:noProof/>
                          <w:sz w:val="24"/>
                        </w:rPr>
                      </w:pPr>
                      <w:r>
                        <w:t xml:space="preserve">Figure </w:t>
                      </w:r>
                      <w:r w:rsidR="00ED4007">
                        <w:fldChar w:fldCharType="begin"/>
                      </w:r>
                      <w:r w:rsidR="00ED4007">
                        <w:instrText xml:space="preserve"> SEQ Figure \* ARABIC </w:instrText>
                      </w:r>
                      <w:r w:rsidR="00ED4007">
                        <w:fldChar w:fldCharType="separate"/>
                      </w:r>
                      <w:r>
                        <w:rPr>
                          <w:noProof/>
                        </w:rPr>
                        <w:t>10</w:t>
                      </w:r>
                      <w:r w:rsidR="00ED4007">
                        <w:rPr>
                          <w:noProof/>
                        </w:rPr>
                        <w:fldChar w:fldCharType="end"/>
                      </w:r>
                    </w:p>
                  </w:txbxContent>
                </v:textbox>
                <w10:wrap type="square"/>
              </v:shape>
            </w:pict>
          </mc:Fallback>
        </mc:AlternateContent>
      </w:r>
      <w:r>
        <w:rPr>
          <w:noProof/>
          <w:lang w:eastAsia="en-US"/>
        </w:rPr>
        <w:drawing>
          <wp:anchor distT="0" distB="0" distL="114300" distR="114300" simplePos="0" relativeHeight="251682816" behindDoc="0" locked="0" layoutInCell="1" allowOverlap="1" wp14:anchorId="733E73D1" wp14:editId="3DEE14B5">
            <wp:simplePos x="0" y="0"/>
            <wp:positionH relativeFrom="margin">
              <wp:align>right</wp:align>
            </wp:positionH>
            <wp:positionV relativeFrom="paragraph">
              <wp:posOffset>0</wp:posOffset>
            </wp:positionV>
            <wp:extent cx="4064000" cy="3048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re09.jpg"/>
                    <pic:cNvPicPr/>
                  </pic:nvPicPr>
                  <pic:blipFill>
                    <a:blip r:embed="rId2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r w:rsidR="00A4480B">
        <w:t>A completed tire is shown in Figure 10.</w:t>
      </w:r>
    </w:p>
    <w:p w:rsidR="00844F23" w:rsidRDefault="00844F23" w:rsidP="00844F23"/>
    <w:p w:rsidR="00A4480B" w:rsidRDefault="00A4480B"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Default="00844F23" w:rsidP="00844F23"/>
    <w:p w:rsidR="00844F23" w:rsidRPr="00FD299E" w:rsidRDefault="00844F23" w:rsidP="00844F23"/>
    <w:p w:rsidR="00E82534" w:rsidRDefault="00BE76A9" w:rsidP="00E82534">
      <w:pPr>
        <w:pStyle w:val="Heading2"/>
      </w:pPr>
      <w:bookmarkStart w:id="12" w:name="_Toc435194167"/>
      <w:r>
        <w:t>Bottom Plate</w:t>
      </w:r>
      <w:bookmarkEnd w:id="12"/>
    </w:p>
    <w:p w:rsidR="003F51C1" w:rsidRPr="003F51C1" w:rsidRDefault="003F51C1" w:rsidP="003F51C1">
      <w:r>
        <w:t>Tools:</w:t>
      </w:r>
    </w:p>
    <w:p w:rsidR="00275570" w:rsidRDefault="00275570" w:rsidP="00275570">
      <w:pPr>
        <w:pStyle w:val="ListParagraph"/>
        <w:numPr>
          <w:ilvl w:val="0"/>
          <w:numId w:val="17"/>
        </w:numPr>
      </w:pPr>
      <w:r>
        <w:t>1/16” hex key</w:t>
      </w:r>
      <w:r>
        <w:tab/>
      </w:r>
      <w:r>
        <w:tab/>
        <w:t>– 4-40x1/2”</w:t>
      </w:r>
      <w:r w:rsidR="00C456C7">
        <w:t xml:space="preserve"> screws</w:t>
      </w:r>
    </w:p>
    <w:p w:rsidR="004A016A" w:rsidRDefault="00027CF5" w:rsidP="004A016A">
      <w:pPr>
        <w:pStyle w:val="ListParagraph"/>
        <w:numPr>
          <w:ilvl w:val="0"/>
          <w:numId w:val="17"/>
        </w:numPr>
      </w:pPr>
      <w:r>
        <w:t>3/32”</w:t>
      </w:r>
      <w:r w:rsidR="00622DCC">
        <w:t xml:space="preserve"> hex key</w:t>
      </w:r>
      <w:r w:rsidR="004A016A">
        <w:tab/>
      </w:r>
      <w:r w:rsidR="004A016A">
        <w:tab/>
        <w:t>– 4-40x1.5” screws</w:t>
      </w:r>
    </w:p>
    <w:p w:rsidR="003F51C1" w:rsidRDefault="003F51C1" w:rsidP="003F51C1">
      <w:pPr>
        <w:pStyle w:val="ListParagraph"/>
        <w:numPr>
          <w:ilvl w:val="0"/>
          <w:numId w:val="17"/>
        </w:numPr>
      </w:pPr>
      <w:r>
        <w:t>¼” nut driver</w:t>
      </w:r>
      <w:r w:rsidR="00C456C7">
        <w:tab/>
      </w:r>
      <w:r w:rsidR="00C456C7">
        <w:tab/>
        <w:t>– 4-40</w:t>
      </w:r>
      <w:r w:rsidR="00E14007">
        <w:t xml:space="preserve"> nyloc nuts</w:t>
      </w:r>
    </w:p>
    <w:p w:rsidR="003F51C1" w:rsidRPr="00027CF5" w:rsidRDefault="003F51C1" w:rsidP="003F51C1">
      <w:r>
        <w:t>Parts:</w:t>
      </w:r>
    </w:p>
    <w:p w:rsidR="00027CF5" w:rsidRDefault="00027CF5" w:rsidP="00027CF5">
      <w:pPr>
        <w:pStyle w:val="ListParagraph"/>
        <w:numPr>
          <w:ilvl w:val="0"/>
          <w:numId w:val="16"/>
        </w:numPr>
      </w:pPr>
      <w:r>
        <w:t>8x 4-40x1.5” screws</w:t>
      </w:r>
    </w:p>
    <w:p w:rsidR="00027CF5" w:rsidRDefault="00027CF5" w:rsidP="00027CF5">
      <w:pPr>
        <w:pStyle w:val="ListParagraph"/>
        <w:numPr>
          <w:ilvl w:val="0"/>
          <w:numId w:val="16"/>
        </w:numPr>
      </w:pPr>
      <w:r>
        <w:t>4x 4-40x1/2” screws</w:t>
      </w:r>
    </w:p>
    <w:p w:rsidR="00F331CC" w:rsidRDefault="00F331CC" w:rsidP="00027CF5">
      <w:pPr>
        <w:pStyle w:val="ListParagraph"/>
        <w:numPr>
          <w:ilvl w:val="0"/>
          <w:numId w:val="16"/>
        </w:numPr>
      </w:pPr>
      <w:r>
        <w:t>4x M3x6mm</w:t>
      </w:r>
    </w:p>
    <w:p w:rsidR="00027CF5" w:rsidRDefault="00027CF5" w:rsidP="00027CF5">
      <w:pPr>
        <w:pStyle w:val="ListParagraph"/>
        <w:numPr>
          <w:ilvl w:val="0"/>
          <w:numId w:val="16"/>
        </w:numPr>
      </w:pPr>
      <w:r>
        <w:t>16x washers</w:t>
      </w:r>
    </w:p>
    <w:p w:rsidR="00EA2E72" w:rsidRDefault="00EA2E72" w:rsidP="00EA2E72">
      <w:pPr>
        <w:pStyle w:val="ListParagraph"/>
        <w:numPr>
          <w:ilvl w:val="0"/>
          <w:numId w:val="16"/>
        </w:numPr>
      </w:pPr>
      <w:r>
        <w:t>Battery Base</w:t>
      </w:r>
    </w:p>
    <w:p w:rsidR="00EA2E72" w:rsidRDefault="00EA2E72" w:rsidP="00EA2E72">
      <w:pPr>
        <w:pStyle w:val="ListParagraph"/>
        <w:numPr>
          <w:ilvl w:val="0"/>
          <w:numId w:val="16"/>
        </w:numPr>
      </w:pPr>
      <w:r>
        <w:t>Battery Brace</w:t>
      </w:r>
    </w:p>
    <w:p w:rsidR="00EA2E72" w:rsidRDefault="00EA2E72" w:rsidP="00EA2E72">
      <w:pPr>
        <w:pStyle w:val="ListParagraph"/>
        <w:numPr>
          <w:ilvl w:val="0"/>
          <w:numId w:val="16"/>
        </w:numPr>
      </w:pPr>
      <w:r>
        <w:t>Battery Cross Strap</w:t>
      </w:r>
    </w:p>
    <w:p w:rsidR="00027CF5" w:rsidRDefault="00027CF5" w:rsidP="00027CF5">
      <w:pPr>
        <w:pStyle w:val="ListParagraph"/>
        <w:numPr>
          <w:ilvl w:val="0"/>
          <w:numId w:val="16"/>
        </w:numPr>
      </w:pPr>
      <w:r>
        <w:t>Battery</w:t>
      </w:r>
    </w:p>
    <w:p w:rsidR="00100592" w:rsidRDefault="00027CF5" w:rsidP="00100592">
      <w:pPr>
        <w:pStyle w:val="ListParagraph"/>
        <w:numPr>
          <w:ilvl w:val="0"/>
          <w:numId w:val="16"/>
        </w:numPr>
      </w:pPr>
      <w:r>
        <w:t>Fire retardant bag</w:t>
      </w:r>
    </w:p>
    <w:p w:rsidR="00100592" w:rsidRDefault="00100592" w:rsidP="00100592">
      <w:r>
        <w:t xml:space="preserve">Using 8 4-40x1.5” screws and nyloc nuts, attach the battery base and battery brace.  The battery brace is flatter on one of the sides with screw holes, this is the bottom.  Use washers on both sides of the screws.  </w:t>
      </w:r>
    </w:p>
    <w:p w:rsidR="00100592" w:rsidRDefault="00100592" w:rsidP="00100592">
      <w:r>
        <w:t>[Photo of battery base and battery brace attached</w:t>
      </w:r>
      <w:r w:rsidR="000E4B81">
        <w:t xml:space="preserve"> – Jake has this</w:t>
      </w:r>
      <w:r>
        <w:t>]</w:t>
      </w:r>
    </w:p>
    <w:p w:rsidR="00EA2E72" w:rsidRDefault="00F331CC" w:rsidP="00027CF5">
      <w:r>
        <w:lastRenderedPageBreak/>
        <w:t>Using 4 M3x6mm screws, attach</w:t>
      </w:r>
      <w:r w:rsidR="003F51C1">
        <w:t xml:space="preserve"> the </w:t>
      </w:r>
      <w:r w:rsidR="005102A3">
        <w:t>bottom plate to the bottom of the chassis.  You will notice that the motor shafts are closer to one side of the chassis, this side is the bottom.</w:t>
      </w:r>
      <w:r w:rsidR="00EA2E72">
        <w:t xml:space="preserve">  The plate can be attached in orientation that it fits, the orientation will matter when the wheels are attached.</w:t>
      </w:r>
    </w:p>
    <w:p w:rsidR="004C243E" w:rsidRDefault="00EA2E72" w:rsidP="00027CF5">
      <w:r>
        <w:t>[Photo to make sure correct side is used</w:t>
      </w:r>
      <w:r w:rsidR="004C243E">
        <w:t>]</w:t>
      </w:r>
    </w:p>
    <w:p w:rsidR="00CF38DC" w:rsidRDefault="000C4B8B" w:rsidP="00027CF5">
      <w:r>
        <w:t xml:space="preserve">Insert the battery into the fire retardant bag in the following way.  With the bag’s warning facing you, insert the battery with the wire leads coming out on the right.  </w:t>
      </w:r>
      <w:r w:rsidR="00A5204A">
        <w:t xml:space="preserve">Close the Velcro flap and </w:t>
      </w:r>
      <w:r w:rsidR="00867810">
        <w:t>wrap it around the back of the bag as tightly as possible.  This is necessary to properly fit into the battery base.</w:t>
      </w:r>
    </w:p>
    <w:p w:rsidR="004C243E" w:rsidRDefault="00CF38DC" w:rsidP="00027CF5">
      <w:r>
        <w:rPr>
          <w:noProof/>
          <w:lang w:eastAsia="en-US"/>
        </w:rPr>
        <w:drawing>
          <wp:inline distT="0" distB="0" distL="0" distR="0">
            <wp:extent cx="5924550" cy="4448175"/>
            <wp:effectExtent l="0" t="0" r="0" b="9525"/>
            <wp:docPr id="2" name="Picture 2" descr="C:\Users\lachesis\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chesis\Downloads\image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2D4A70" w:rsidRDefault="00D826A2" w:rsidP="00BE76A9">
      <w:r>
        <w:t xml:space="preserve"> </w:t>
      </w:r>
      <w:r w:rsidR="002D4A70">
        <w:t>[Waiting for newest version</w:t>
      </w:r>
      <w:r>
        <w:t xml:space="preserve"> of laser cut plate</w:t>
      </w:r>
      <w:r w:rsidR="002D4A70">
        <w:t>]</w:t>
      </w:r>
    </w:p>
    <w:p w:rsidR="003F51C1" w:rsidRPr="00BE76A9" w:rsidRDefault="003F51C1" w:rsidP="003F51C1">
      <w:pPr>
        <w:pStyle w:val="Heading2"/>
      </w:pPr>
      <w:bookmarkStart w:id="13" w:name="_Toc435194168"/>
      <w:r>
        <w:t>Wheel Attachment</w:t>
      </w:r>
      <w:bookmarkEnd w:id="13"/>
    </w:p>
    <w:p w:rsidR="00E82534" w:rsidRDefault="00FD299E" w:rsidP="00E82534">
      <w:pPr>
        <w:pStyle w:val="Heading1"/>
      </w:pPr>
      <w:bookmarkStart w:id="14" w:name="_Toc435194169"/>
      <w:r>
        <w:t>Top Plate Assembly</w:t>
      </w:r>
      <w:bookmarkEnd w:id="14"/>
    </w:p>
    <w:p w:rsidR="00706D96" w:rsidRPr="00706D96" w:rsidRDefault="00706D96" w:rsidP="00706D96">
      <w:r>
        <w:t>The following is needed for constructing the top plate.</w:t>
      </w:r>
    </w:p>
    <w:p w:rsidR="00FD299E" w:rsidRDefault="00FD299E" w:rsidP="00FD299E">
      <w:r>
        <w:t>[Tools list]</w:t>
      </w:r>
    </w:p>
    <w:p w:rsidR="00FD299E" w:rsidRDefault="00FD299E" w:rsidP="00FD299E">
      <w:r>
        <w:t>[Parts list]</w:t>
      </w:r>
    </w:p>
    <w:p w:rsidR="00FD299E" w:rsidRDefault="00FD299E" w:rsidP="00FD299E">
      <w:r>
        <w:lastRenderedPageBreak/>
        <w:t>[This section includes instructions to attach all 3D printed parts to the top plate as well as electronics (ie. PCB, US, IMU, GPS, switch, buses, NUC, camera)]</w:t>
      </w:r>
    </w:p>
    <w:p w:rsidR="002D4A70" w:rsidRPr="00FD299E" w:rsidRDefault="002D4A70" w:rsidP="00FD299E">
      <w:r>
        <w:t>[Waiting for newest version of the top plate]</w:t>
      </w:r>
    </w:p>
    <w:p w:rsidR="00FD299E" w:rsidRDefault="00FD299E" w:rsidP="00FD299E">
      <w:pPr>
        <w:pStyle w:val="Heading2"/>
      </w:pPr>
      <w:bookmarkStart w:id="15" w:name="_Toc435194170"/>
      <w:r>
        <w:t>3D Printed Parts</w:t>
      </w:r>
      <w:bookmarkEnd w:id="15"/>
    </w:p>
    <w:p w:rsidR="00072641" w:rsidRPr="00072641" w:rsidRDefault="00072641" w:rsidP="00072641">
      <w:r>
        <w:t>[Where and in what orientation to attach]</w:t>
      </w:r>
    </w:p>
    <w:p w:rsidR="00FD299E" w:rsidRDefault="00FD299E" w:rsidP="00FD299E">
      <w:pPr>
        <w:pStyle w:val="Heading2"/>
      </w:pPr>
      <w:bookmarkStart w:id="16" w:name="_Toc435194171"/>
      <w:r>
        <w:t>Ultrasounds, Camera, IMU, GPS</w:t>
      </w:r>
      <w:bookmarkEnd w:id="16"/>
    </w:p>
    <w:p w:rsidR="00072641" w:rsidRPr="00072641" w:rsidRDefault="00072641" w:rsidP="00072641">
      <w:r>
        <w:t>[Will mostly include pictures of attachment.  The US mounts require some assembly as well.]</w:t>
      </w:r>
    </w:p>
    <w:p w:rsidR="00FD299E" w:rsidRDefault="00FD299E" w:rsidP="00FD299E">
      <w:pPr>
        <w:pStyle w:val="Heading2"/>
      </w:pPr>
      <w:bookmarkStart w:id="17" w:name="_Toc435194172"/>
      <w:r>
        <w:t>PCB, Switch, and Bus Connections</w:t>
      </w:r>
      <w:bookmarkEnd w:id="17"/>
    </w:p>
    <w:p w:rsidR="00072641" w:rsidRPr="00072641" w:rsidRDefault="00072641" w:rsidP="00072641">
      <w:r>
        <w:t>[Great stuff]</w:t>
      </w:r>
    </w:p>
    <w:p w:rsidR="00FD299E" w:rsidRDefault="00FD299E" w:rsidP="00FD299E">
      <w:pPr>
        <w:pStyle w:val="Heading2"/>
      </w:pPr>
      <w:bookmarkStart w:id="18" w:name="_Toc435194173"/>
      <w:r>
        <w:t>Cover Plate Assembly and Attachment</w:t>
      </w:r>
      <w:bookmarkEnd w:id="18"/>
    </w:p>
    <w:p w:rsidR="007B6919" w:rsidRPr="007B6919" w:rsidRDefault="007B6919" w:rsidP="007B6919">
      <w:r>
        <w:t>[Current version of the cover plate is in stock]</w:t>
      </w:r>
    </w:p>
    <w:p w:rsidR="00F106AC" w:rsidRDefault="00F106AC" w:rsidP="00F106AC">
      <w:pPr>
        <w:pStyle w:val="Heading1"/>
      </w:pPr>
      <w:bookmarkStart w:id="19" w:name="_Toc435194174"/>
      <w:r>
        <w:t>Fully Assembled</w:t>
      </w:r>
      <w:bookmarkEnd w:id="19"/>
    </w:p>
    <w:p w:rsidR="00F106AC" w:rsidRPr="00F106AC" w:rsidRDefault="00F106AC" w:rsidP="00F106AC">
      <w:r>
        <w:t>[Include information about and pictures of the fully assembled Swarmie]</w:t>
      </w:r>
    </w:p>
    <w:sectPr w:rsidR="00F106AC" w:rsidRPr="00F106A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007" w:rsidRDefault="00ED4007">
      <w:pPr>
        <w:spacing w:after="0" w:line="240" w:lineRule="auto"/>
      </w:pPr>
      <w:r>
        <w:separator/>
      </w:r>
    </w:p>
  </w:endnote>
  <w:endnote w:type="continuationSeparator" w:id="0">
    <w:p w:rsidR="00ED4007" w:rsidRDefault="00ED4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007" w:rsidRDefault="00ED4007">
      <w:pPr>
        <w:spacing w:after="0" w:line="240" w:lineRule="auto"/>
      </w:pPr>
      <w:r>
        <w:separator/>
      </w:r>
    </w:p>
  </w:footnote>
  <w:footnote w:type="continuationSeparator" w:id="0">
    <w:p w:rsidR="00ED4007" w:rsidRDefault="00ED40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90EDF"/>
    <w:multiLevelType w:val="hybridMultilevel"/>
    <w:tmpl w:val="5BEA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5ACB"/>
    <w:multiLevelType w:val="hybridMultilevel"/>
    <w:tmpl w:val="E85A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52549"/>
    <w:multiLevelType w:val="hybridMultilevel"/>
    <w:tmpl w:val="59EA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736FB4"/>
    <w:multiLevelType w:val="hybridMultilevel"/>
    <w:tmpl w:val="5C28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A52F2"/>
    <w:multiLevelType w:val="multilevel"/>
    <w:tmpl w:val="56F2101C"/>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0C2978"/>
    <w:multiLevelType w:val="hybridMultilevel"/>
    <w:tmpl w:val="264A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D43E5"/>
    <w:multiLevelType w:val="hybridMultilevel"/>
    <w:tmpl w:val="DA26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
  </w:num>
  <w:num w:numId="14">
    <w:abstractNumId w:val="3"/>
  </w:num>
  <w:num w:numId="15">
    <w:abstractNumId w:val="6"/>
  </w:num>
  <w:num w:numId="16">
    <w:abstractNumId w:val="1"/>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1DC"/>
    <w:rsid w:val="00003A17"/>
    <w:rsid w:val="00004099"/>
    <w:rsid w:val="00004FEA"/>
    <w:rsid w:val="0000630C"/>
    <w:rsid w:val="0002676B"/>
    <w:rsid w:val="00027CF5"/>
    <w:rsid w:val="00072641"/>
    <w:rsid w:val="000A6214"/>
    <w:rsid w:val="000C4B8B"/>
    <w:rsid w:val="000E4B81"/>
    <w:rsid w:val="00100592"/>
    <w:rsid w:val="00106019"/>
    <w:rsid w:val="001D71DD"/>
    <w:rsid w:val="001F2A11"/>
    <w:rsid w:val="001F456B"/>
    <w:rsid w:val="0023024E"/>
    <w:rsid w:val="00275570"/>
    <w:rsid w:val="00286AE6"/>
    <w:rsid w:val="002A51DC"/>
    <w:rsid w:val="002C0703"/>
    <w:rsid w:val="002C2EE6"/>
    <w:rsid w:val="002C50AB"/>
    <w:rsid w:val="002C7997"/>
    <w:rsid w:val="002D39ED"/>
    <w:rsid w:val="002D4A70"/>
    <w:rsid w:val="00337B81"/>
    <w:rsid w:val="003959AF"/>
    <w:rsid w:val="003F3640"/>
    <w:rsid w:val="003F51C1"/>
    <w:rsid w:val="00481B34"/>
    <w:rsid w:val="00496CCC"/>
    <w:rsid w:val="004A016A"/>
    <w:rsid w:val="004C243E"/>
    <w:rsid w:val="004C63F5"/>
    <w:rsid w:val="005019B8"/>
    <w:rsid w:val="005102A3"/>
    <w:rsid w:val="005543C9"/>
    <w:rsid w:val="00575A17"/>
    <w:rsid w:val="0057705C"/>
    <w:rsid w:val="00592F2D"/>
    <w:rsid w:val="00622DCC"/>
    <w:rsid w:val="006300CA"/>
    <w:rsid w:val="0063515F"/>
    <w:rsid w:val="006735DA"/>
    <w:rsid w:val="00677AEB"/>
    <w:rsid w:val="006C40EA"/>
    <w:rsid w:val="006F0377"/>
    <w:rsid w:val="00706D96"/>
    <w:rsid w:val="0071733B"/>
    <w:rsid w:val="007B6919"/>
    <w:rsid w:val="007C7ABF"/>
    <w:rsid w:val="007E6BA7"/>
    <w:rsid w:val="007F3861"/>
    <w:rsid w:val="00844F23"/>
    <w:rsid w:val="00867810"/>
    <w:rsid w:val="008E44BA"/>
    <w:rsid w:val="009A2761"/>
    <w:rsid w:val="00A270F8"/>
    <w:rsid w:val="00A4480B"/>
    <w:rsid w:val="00A5204A"/>
    <w:rsid w:val="00A7352F"/>
    <w:rsid w:val="00AA2675"/>
    <w:rsid w:val="00AB08C3"/>
    <w:rsid w:val="00BA4782"/>
    <w:rsid w:val="00BE4EC3"/>
    <w:rsid w:val="00BE5B5D"/>
    <w:rsid w:val="00BE76A9"/>
    <w:rsid w:val="00BF4779"/>
    <w:rsid w:val="00C24183"/>
    <w:rsid w:val="00C456C7"/>
    <w:rsid w:val="00CF00DA"/>
    <w:rsid w:val="00CF38DC"/>
    <w:rsid w:val="00D13E7F"/>
    <w:rsid w:val="00D25792"/>
    <w:rsid w:val="00D826A2"/>
    <w:rsid w:val="00E14007"/>
    <w:rsid w:val="00E82534"/>
    <w:rsid w:val="00E90CBE"/>
    <w:rsid w:val="00E960B0"/>
    <w:rsid w:val="00EA2E72"/>
    <w:rsid w:val="00EC6384"/>
    <w:rsid w:val="00ED4007"/>
    <w:rsid w:val="00F106AC"/>
    <w:rsid w:val="00F331CC"/>
    <w:rsid w:val="00F370AF"/>
    <w:rsid w:val="00FB1D8F"/>
    <w:rsid w:val="00FB5A0F"/>
    <w:rsid w:val="00FD299E"/>
    <w:rsid w:val="00FD582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637515-64F3-4566-9D1D-28FA9B0FE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B5D"/>
    <w:rPr>
      <w:rFonts w:ascii="Times New Roman" w:hAnsi="Times New Roman"/>
      <w:sz w:val="24"/>
    </w:rPr>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autoRedefine/>
    <w:uiPriority w:val="39"/>
    <w:unhideWhenUsed/>
    <w:rsid w:val="005019B8"/>
    <w:pPr>
      <w:spacing w:after="100"/>
    </w:pPr>
  </w:style>
  <w:style w:type="paragraph" w:styleId="TOC2">
    <w:name w:val="toc 2"/>
    <w:basedOn w:val="Normal"/>
    <w:next w:val="Normal"/>
    <w:autoRedefine/>
    <w:uiPriority w:val="39"/>
    <w:unhideWhenUsed/>
    <w:rsid w:val="005019B8"/>
    <w:pPr>
      <w:spacing w:after="100"/>
      <w:ind w:left="240"/>
    </w:pPr>
  </w:style>
  <w:style w:type="character" w:styleId="Hyperlink">
    <w:name w:val="Hyperlink"/>
    <w:basedOn w:val="DefaultParagraphFont"/>
    <w:uiPriority w:val="99"/>
    <w:unhideWhenUsed/>
    <w:rsid w:val="005019B8"/>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lynxmotion.com/images/html/build007.htm" TargetMode="External"/><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chesis\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16EDF2D4-F288-4307-AC97-D301FA482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484</TotalTime>
  <Pages>1</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75</cp:revision>
  <cp:lastPrinted>2015-11-02T22:59:00Z</cp:lastPrinted>
  <dcterms:created xsi:type="dcterms:W3CDTF">2015-11-02T21:30:00Z</dcterms:created>
  <dcterms:modified xsi:type="dcterms:W3CDTF">2015-11-13T23:51:00Z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